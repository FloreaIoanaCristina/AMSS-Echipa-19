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5000" w:type="pct"/>
        <w:tblLayout w:type="fixed"/>
        <w:tblCellMar>
          <w:left w:w="0" w:type="dxa"/>
          <w:right w:w="0" w:type="dxa"/>
        </w:tblCellMar>
        <w:tblLook w:val="04A0" w:firstRow="1" w:lastRow="0" w:firstColumn="1" w:lastColumn="0" w:noHBand="0" w:noVBand="1"/>
        <w:tblDescription w:val="Main layout table"/>
      </w:tblPr>
      <w:tblGrid>
        <w:gridCol w:w="6204"/>
        <w:gridCol w:w="4452"/>
      </w:tblGrid>
      <w:tr w:rsidR="00184664" w:rsidRPr="00A85B6F" w14:paraId="2433E809" w14:textId="77777777" w:rsidTr="006F57E0">
        <w:tc>
          <w:tcPr>
            <w:tcW w:w="6204" w:type="dxa"/>
            <w:tcBorders>
              <w:right w:val="single" w:sz="12" w:space="0" w:color="FFD556" w:themeColor="accent1"/>
            </w:tcBorders>
            <w:tcMar>
              <w:bottom w:w="0" w:type="dxa"/>
              <w:right w:w="0" w:type="dxa"/>
            </w:tcMar>
          </w:tcPr>
          <w:tbl>
            <w:tblPr>
              <w:tblW w:w="5000" w:type="pct"/>
              <w:tblInd w:w="29" w:type="dxa"/>
              <w:tblBorders>
                <w:insideH w:val="single" w:sz="8" w:space="0" w:color="auto"/>
                <w:insideV w:val="single" w:sz="8" w:space="0" w:color="auto"/>
              </w:tblBorders>
              <w:tblLayout w:type="fixed"/>
              <w:tblCellMar>
                <w:left w:w="360" w:type="dxa"/>
                <w:bottom w:w="403" w:type="dxa"/>
                <w:right w:w="360" w:type="dxa"/>
              </w:tblCellMar>
              <w:tblLook w:val="04A0" w:firstRow="1" w:lastRow="0" w:firstColumn="1" w:lastColumn="0" w:noHBand="0" w:noVBand="1"/>
              <w:tblDescription w:val="Left side layout table"/>
            </w:tblPr>
            <w:tblGrid>
              <w:gridCol w:w="6189"/>
            </w:tblGrid>
            <w:tr w:rsidR="00184664" w:rsidRPr="00A85B6F" w14:paraId="153F9034" w14:textId="77777777" w:rsidTr="006F57E0">
              <w:trPr>
                <w:trHeight w:hRule="exact" w:val="2160"/>
              </w:trPr>
              <w:tc>
                <w:tcPr>
                  <w:tcW w:w="5000" w:type="pct"/>
                  <w:tcBorders>
                    <w:bottom w:val="single" w:sz="12" w:space="0" w:color="FFD556" w:themeColor="accent1"/>
                  </w:tcBorders>
                </w:tcPr>
                <w:p w14:paraId="5A6CA695" w14:textId="614DA52F" w:rsidR="00184664" w:rsidRPr="00A85B6F" w:rsidRDefault="00000000" w:rsidP="00F3743D">
                  <w:pPr>
                    <w:pStyle w:val="Heading2"/>
                  </w:pPr>
                  <w:sdt>
                    <w:sdtPr>
                      <w:alias w:val="Recipient Name:"/>
                      <w:tag w:val="Recipient Name:"/>
                      <w:id w:val="2044861746"/>
                      <w:placeholder>
                        <w:docPart w:val="73E0A7FBD583B24A8DCD0E7508AF7A7D"/>
                      </w:placeholder>
                      <w:dataBinding w:prefixMappings="xmlns:ns0='http://schemas.microsoft.com/office/2006/coverPageProps' " w:xpath="/ns0:CoverPageProperties[1]/ns0:CompanyFax[1]" w:storeItemID="{55AF091B-3C7A-41E3-B477-F2FDAA23CFDA}"/>
                      <w15:appearance w15:val="hidden"/>
                      <w:text/>
                    </w:sdtPr>
                    <w:sdtContent>
                      <w:r w:rsidR="008E1767">
                        <w:t>Feyzullayev rasul, florea-ioana cristina, sadic gunal, dimitrii grec, codrescu adrian-c</w:t>
                      </w:r>
                      <w:r w:rsidR="008E1767">
                        <w:rPr>
                          <w:lang w:val="ro-RO"/>
                        </w:rPr>
                        <w:t>ătălin</w:t>
                      </w:r>
                      <w:r w:rsidR="008E1767">
                        <w:t>.</w:t>
                      </w:r>
                    </w:sdtContent>
                  </w:sdt>
                </w:p>
              </w:tc>
            </w:tr>
            <w:tr w:rsidR="00184664" w:rsidRPr="00A85B6F" w14:paraId="2EC358CF" w14:textId="77777777" w:rsidTr="006F57E0">
              <w:trPr>
                <w:trHeight w:val="8064"/>
              </w:trPr>
              <w:tc>
                <w:tcPr>
                  <w:tcW w:w="5000" w:type="pct"/>
                  <w:tcBorders>
                    <w:top w:val="single" w:sz="12" w:space="0" w:color="FFD556" w:themeColor="accent1"/>
                    <w:left w:val="single" w:sz="12" w:space="0" w:color="FFD556" w:themeColor="accent1"/>
                    <w:bottom w:val="single" w:sz="12" w:space="0" w:color="FFD556" w:themeColor="accent1"/>
                    <w:right w:val="nil"/>
                  </w:tcBorders>
                  <w:tcMar>
                    <w:top w:w="403" w:type="dxa"/>
                  </w:tcMar>
                </w:tcPr>
                <w:p w14:paraId="5F2641A8" w14:textId="77777777" w:rsidR="008E1767" w:rsidRPr="008E1767" w:rsidRDefault="008E1767" w:rsidP="008E1767">
                  <w:pPr>
                    <w:pStyle w:val="Signature"/>
                    <w:rPr>
                      <w:sz w:val="24"/>
                      <w:szCs w:val="24"/>
                    </w:rPr>
                  </w:pPr>
                  <w:r w:rsidRPr="008E1767">
                    <w:rPr>
                      <w:sz w:val="24"/>
                      <w:szCs w:val="24"/>
                    </w:rPr>
                    <w:t xml:space="preserve">Description: Editable </w:t>
                  </w:r>
                  <w:proofErr w:type="gramStart"/>
                  <w:r w:rsidRPr="008E1767">
                    <w:rPr>
                      <w:sz w:val="24"/>
                      <w:szCs w:val="24"/>
                    </w:rPr>
                    <w:t>Messages :</w:t>
                  </w:r>
                  <w:proofErr w:type="gramEnd"/>
                  <w:r w:rsidRPr="008E1767">
                    <w:rPr>
                      <w:sz w:val="24"/>
                      <w:szCs w:val="24"/>
                    </w:rPr>
                    <w:t xml:space="preserve"> The app will allow users to edit messages even after they have been sent. Scheduled Messages and </w:t>
                  </w:r>
                  <w:proofErr w:type="gramStart"/>
                  <w:r w:rsidRPr="008E1767">
                    <w:rPr>
                      <w:sz w:val="24"/>
                      <w:szCs w:val="24"/>
                    </w:rPr>
                    <w:t>Reminders :</w:t>
                  </w:r>
                  <w:proofErr w:type="gramEnd"/>
                  <w:r w:rsidRPr="008E1767">
                    <w:rPr>
                      <w:sz w:val="24"/>
                      <w:szCs w:val="24"/>
                    </w:rPr>
                    <w:t xml:space="preserve"> Users will be able to schedule messages for future delivery, as well as set reminders for themselves or friends on specific conversations. Live Location with Journey </w:t>
                  </w:r>
                  <w:proofErr w:type="gramStart"/>
                  <w:r w:rsidRPr="008E1767">
                    <w:rPr>
                      <w:sz w:val="24"/>
                      <w:szCs w:val="24"/>
                    </w:rPr>
                    <w:t>Tracking :</w:t>
                  </w:r>
                  <w:proofErr w:type="gramEnd"/>
                  <w:r w:rsidRPr="008E1767">
                    <w:rPr>
                      <w:sz w:val="24"/>
                      <w:szCs w:val="24"/>
                    </w:rPr>
                    <w:t xml:space="preserve"> Beyond standard live location sharing, we plan to add a journey tracking feature. Users will be able to see the exact path and estimated arrival time of one user to a certain location. Separate Media </w:t>
                  </w:r>
                  <w:proofErr w:type="gramStart"/>
                  <w:r w:rsidRPr="008E1767">
                    <w:rPr>
                      <w:sz w:val="24"/>
                      <w:szCs w:val="24"/>
                    </w:rPr>
                    <w:t>Display :</w:t>
                  </w:r>
                  <w:proofErr w:type="gramEnd"/>
                  <w:r w:rsidRPr="008E1767">
                    <w:rPr>
                      <w:sz w:val="24"/>
                      <w:szCs w:val="24"/>
                    </w:rPr>
                    <w:t xml:space="preserve"> Users can send documents and photos in chat, displayed separately from text messages in distinct sections. Image-to-Text-to-</w:t>
                  </w:r>
                  <w:proofErr w:type="gramStart"/>
                  <w:r w:rsidRPr="008E1767">
                    <w:rPr>
                      <w:sz w:val="24"/>
                      <w:szCs w:val="24"/>
                    </w:rPr>
                    <w:t>Speech :</w:t>
                  </w:r>
                  <w:proofErr w:type="gramEnd"/>
                  <w:r w:rsidRPr="008E1767">
                    <w:rPr>
                      <w:sz w:val="24"/>
                      <w:szCs w:val="24"/>
                    </w:rPr>
                    <w:t xml:space="preserve"> This is an extra feature that we aim to implement If time permits. We aim to allow the user to convert text into images within the chat. Additionally, the text can then be converted into speech, offering an inclusive feature for those who prefer audio messages or have visual disabilities.</w:t>
                  </w:r>
                </w:p>
                <w:p w14:paraId="0DEF41FE" w14:textId="59B1ADC2" w:rsidR="004670DD" w:rsidRPr="00A85B6F" w:rsidRDefault="004670DD" w:rsidP="00CD7978">
                  <w:pPr>
                    <w:pStyle w:val="Signature"/>
                  </w:pPr>
                </w:p>
              </w:tc>
            </w:tr>
          </w:tbl>
          <w:p w14:paraId="1732C522" w14:textId="77777777" w:rsidR="00184664" w:rsidRPr="00A85B6F" w:rsidRDefault="00184664" w:rsidP="00CC7AD0"/>
        </w:tc>
        <w:tc>
          <w:tcPr>
            <w:tcW w:w="4452" w:type="dxa"/>
            <w:tcBorders>
              <w:left w:val="single" w:sz="12" w:space="0" w:color="FFD556" w:themeColor="accent1"/>
            </w:tcBorders>
            <w:tcMar>
              <w:bottom w:w="0" w:type="dxa"/>
            </w:tcMar>
          </w:tcPr>
          <w:tbl>
            <w:tblPr>
              <w:tblW w:w="4990" w:type="pct"/>
              <w:tblLayout w:type="fixed"/>
              <w:tblCellMar>
                <w:left w:w="360" w:type="dxa"/>
                <w:bottom w:w="403" w:type="dxa"/>
                <w:right w:w="360" w:type="dxa"/>
              </w:tblCellMar>
              <w:tblLook w:val="04A0" w:firstRow="1" w:lastRow="0" w:firstColumn="1" w:lastColumn="0" w:noHBand="0" w:noVBand="1"/>
              <w:tblDescription w:val="Right side layout table"/>
            </w:tblPr>
            <w:tblGrid>
              <w:gridCol w:w="4413"/>
            </w:tblGrid>
            <w:tr w:rsidR="00184664" w:rsidRPr="00A85B6F" w14:paraId="0654C350" w14:textId="77777777" w:rsidTr="00F3743D">
              <w:trPr>
                <w:trHeight w:hRule="exact" w:val="6465"/>
              </w:trPr>
              <w:tc>
                <w:tcPr>
                  <w:tcW w:w="5000" w:type="pct"/>
                  <w:tcBorders>
                    <w:top w:val="single" w:sz="12" w:space="0" w:color="FFD556" w:themeColor="accent1"/>
                    <w:bottom w:val="single" w:sz="12" w:space="0" w:color="FFD556" w:themeColor="accent1"/>
                    <w:right w:val="single" w:sz="12" w:space="0" w:color="FFD556" w:themeColor="accent1"/>
                  </w:tcBorders>
                  <w:shd w:val="clear" w:color="auto" w:fill="FFD556" w:themeFill="accent1"/>
                  <w:tcMar>
                    <w:top w:w="0" w:type="dxa"/>
                  </w:tcMar>
                </w:tcPr>
                <w:p w14:paraId="7D5F7C14" w14:textId="2A6508AE" w:rsidR="00F3743D" w:rsidRDefault="00F3743D" w:rsidP="00F3743D">
                  <w:pPr>
                    <w:pStyle w:val="Heading2"/>
                    <w:jc w:val="left"/>
                  </w:pPr>
                  <w:r>
                    <w:t>KEY features:</w:t>
                  </w:r>
                </w:p>
                <w:p w14:paraId="1AA4412D" w14:textId="31119FBF" w:rsidR="00F3743D" w:rsidRDefault="00F3743D" w:rsidP="00F3743D">
                  <w:pPr>
                    <w:pStyle w:val="Heading2"/>
                    <w:jc w:val="left"/>
                  </w:pPr>
                  <w:r>
                    <w:t>1.editable messages</w:t>
                  </w:r>
                </w:p>
                <w:p w14:paraId="4C3B1ADC" w14:textId="77777777" w:rsidR="00F3743D" w:rsidRDefault="00F3743D" w:rsidP="00F3743D">
                  <w:pPr>
                    <w:pStyle w:val="Heading2"/>
                    <w:jc w:val="left"/>
                  </w:pPr>
                  <w:r>
                    <w:t>2.separate media display</w:t>
                  </w:r>
                </w:p>
                <w:p w14:paraId="4961253F" w14:textId="12824663" w:rsidR="00F3743D" w:rsidRDefault="00F3743D" w:rsidP="00F3743D">
                  <w:pPr>
                    <w:pStyle w:val="Heading2"/>
                    <w:jc w:val="left"/>
                  </w:pPr>
                  <w:r>
                    <w:t>3.Scheduled messages and reminders</w:t>
                  </w:r>
                </w:p>
                <w:p w14:paraId="7B403226" w14:textId="534D019B" w:rsidR="00F3743D" w:rsidRDefault="00F3743D" w:rsidP="00F3743D">
                  <w:pPr>
                    <w:pStyle w:val="Heading2"/>
                    <w:jc w:val="left"/>
                  </w:pPr>
                  <w:r>
                    <w:t>4. live location with journey tracking</w:t>
                  </w:r>
                </w:p>
                <w:p w14:paraId="54750F2A" w14:textId="55915257" w:rsidR="00F3743D" w:rsidRDefault="00F3743D" w:rsidP="00F3743D">
                  <w:pPr>
                    <w:pStyle w:val="Heading2"/>
                    <w:jc w:val="left"/>
                  </w:pPr>
                  <w:r>
                    <w:t xml:space="preserve">5. extra feature: </w:t>
                  </w:r>
                </w:p>
                <w:p w14:paraId="7205DE25" w14:textId="4F2A60E9" w:rsidR="00F3743D" w:rsidRDefault="00AD2BF6" w:rsidP="00F3743D">
                  <w:pPr>
                    <w:pStyle w:val="Heading2"/>
                    <w:jc w:val="left"/>
                  </w:pPr>
                  <w:r>
                    <w:t>Image-to-text-to-speech</w:t>
                  </w:r>
                </w:p>
                <w:p w14:paraId="48ABEA9F" w14:textId="22566D36" w:rsidR="00F3743D" w:rsidRPr="00A85B6F" w:rsidRDefault="00F3743D" w:rsidP="00F3743D">
                  <w:pPr>
                    <w:pStyle w:val="Heading2"/>
                    <w:jc w:val="left"/>
                  </w:pPr>
                </w:p>
              </w:tc>
            </w:tr>
          </w:tbl>
          <w:p w14:paraId="7CD5769A" w14:textId="77777777" w:rsidR="006337E6" w:rsidRPr="00A85B6F" w:rsidRDefault="006337E6" w:rsidP="00CC7AD0"/>
        </w:tc>
      </w:tr>
    </w:tbl>
    <w:p w14:paraId="11064A46" w14:textId="77777777" w:rsidR="000B3C90" w:rsidRDefault="000B3C90" w:rsidP="00FF66AB">
      <w:pPr>
        <w:pStyle w:val="NoSpacing"/>
        <w:rPr>
          <w:sz w:val="28"/>
          <w:szCs w:val="28"/>
        </w:rPr>
      </w:pPr>
    </w:p>
    <w:p w14:paraId="1DC3CF25" w14:textId="77777777" w:rsidR="000B3C90" w:rsidRDefault="000B3C90" w:rsidP="00FF66AB">
      <w:pPr>
        <w:pStyle w:val="NoSpacing"/>
        <w:rPr>
          <w:sz w:val="28"/>
          <w:szCs w:val="28"/>
        </w:rPr>
      </w:pPr>
    </w:p>
    <w:p w14:paraId="32492271" w14:textId="77777777" w:rsidR="000B3C90" w:rsidRDefault="000B3C90" w:rsidP="00FF66AB">
      <w:pPr>
        <w:pStyle w:val="NoSpacing"/>
        <w:rPr>
          <w:sz w:val="28"/>
          <w:szCs w:val="28"/>
        </w:rPr>
      </w:pPr>
    </w:p>
    <w:p w14:paraId="32D00DDA" w14:textId="77777777" w:rsidR="000B3C90" w:rsidRPr="000B3C90" w:rsidRDefault="000B3C90" w:rsidP="000B3C90">
      <w:pPr>
        <w:pStyle w:val="NoSpacing"/>
        <w:rPr>
          <w:sz w:val="28"/>
          <w:szCs w:val="28"/>
        </w:rPr>
      </w:pPr>
      <w:r w:rsidRPr="000B3C90">
        <w:rPr>
          <w:sz w:val="28"/>
          <w:szCs w:val="28"/>
        </w:rPr>
        <w:t xml:space="preserve">**Software Requirements Specification (SRS) - Instant Messaging App**  </w:t>
      </w:r>
    </w:p>
    <w:p w14:paraId="72B025D4" w14:textId="48E49B0F" w:rsidR="000B3C90" w:rsidRPr="000B3C90" w:rsidRDefault="000B3C90" w:rsidP="000B3C90">
      <w:pPr>
        <w:pStyle w:val="NoSpacing"/>
        <w:rPr>
          <w:sz w:val="28"/>
          <w:szCs w:val="28"/>
        </w:rPr>
      </w:pPr>
      <w:r w:rsidRPr="000B3C90">
        <w:rPr>
          <w:sz w:val="28"/>
          <w:szCs w:val="28"/>
        </w:rPr>
        <w:t xml:space="preserve">Version: </w:t>
      </w:r>
      <w:r w:rsidR="00A448C1">
        <w:rPr>
          <w:sz w:val="28"/>
          <w:szCs w:val="28"/>
        </w:rPr>
        <w:t>2</w:t>
      </w:r>
      <w:r w:rsidRPr="000B3C90">
        <w:rPr>
          <w:sz w:val="28"/>
          <w:szCs w:val="28"/>
        </w:rPr>
        <w:t xml:space="preserve">.0  </w:t>
      </w:r>
    </w:p>
    <w:p w14:paraId="6AA83AB6" w14:textId="0AC0FEC6" w:rsidR="000B3C90" w:rsidRPr="000B3C90" w:rsidRDefault="000B3C90" w:rsidP="000B3C90">
      <w:pPr>
        <w:pStyle w:val="NoSpacing"/>
        <w:rPr>
          <w:sz w:val="28"/>
          <w:szCs w:val="28"/>
        </w:rPr>
      </w:pPr>
      <w:r w:rsidRPr="000B3C90">
        <w:rPr>
          <w:sz w:val="28"/>
          <w:szCs w:val="28"/>
        </w:rPr>
        <w:t>Date: [</w:t>
      </w:r>
      <w:r w:rsidR="00A448C1">
        <w:rPr>
          <w:sz w:val="28"/>
          <w:szCs w:val="28"/>
        </w:rPr>
        <w:t>15.</w:t>
      </w:r>
      <w:r w:rsidR="00676F0B">
        <w:rPr>
          <w:sz w:val="28"/>
          <w:szCs w:val="28"/>
        </w:rPr>
        <w:t>12.2024</w:t>
      </w:r>
      <w:r w:rsidRPr="000B3C90">
        <w:rPr>
          <w:sz w:val="28"/>
          <w:szCs w:val="28"/>
        </w:rPr>
        <w:t xml:space="preserve">]  </w:t>
      </w:r>
    </w:p>
    <w:p w14:paraId="52E14C55" w14:textId="3A33174D" w:rsidR="000B3C90" w:rsidRPr="000B3C90" w:rsidRDefault="000B3C90" w:rsidP="000B3C90">
      <w:pPr>
        <w:pStyle w:val="NoSpacing"/>
        <w:rPr>
          <w:sz w:val="28"/>
          <w:szCs w:val="28"/>
        </w:rPr>
      </w:pPr>
      <w:r w:rsidRPr="000B3C90">
        <w:rPr>
          <w:sz w:val="28"/>
          <w:szCs w:val="28"/>
        </w:rPr>
        <w:t xml:space="preserve">Authors: </w:t>
      </w:r>
      <w:proofErr w:type="spellStart"/>
      <w:r w:rsidRPr="000B3C90">
        <w:rPr>
          <w:sz w:val="28"/>
          <w:szCs w:val="28"/>
        </w:rPr>
        <w:t>Feyzullayev</w:t>
      </w:r>
      <w:proofErr w:type="spellEnd"/>
      <w:r w:rsidRPr="000B3C90">
        <w:rPr>
          <w:sz w:val="28"/>
          <w:szCs w:val="28"/>
        </w:rPr>
        <w:t xml:space="preserve"> Rasul, Florea-Ioana Cristina, </w:t>
      </w:r>
      <w:proofErr w:type="spellStart"/>
      <w:r w:rsidRPr="000B3C90">
        <w:rPr>
          <w:sz w:val="28"/>
          <w:szCs w:val="28"/>
        </w:rPr>
        <w:t>Sadic</w:t>
      </w:r>
      <w:proofErr w:type="spellEnd"/>
      <w:r w:rsidRPr="000B3C90">
        <w:rPr>
          <w:sz w:val="28"/>
          <w:szCs w:val="28"/>
        </w:rPr>
        <w:t xml:space="preserve"> </w:t>
      </w:r>
      <w:proofErr w:type="spellStart"/>
      <w:r w:rsidRPr="000B3C90">
        <w:rPr>
          <w:sz w:val="28"/>
          <w:szCs w:val="28"/>
        </w:rPr>
        <w:t>Gunal</w:t>
      </w:r>
      <w:proofErr w:type="spellEnd"/>
      <w:r w:rsidRPr="000B3C90">
        <w:rPr>
          <w:sz w:val="28"/>
          <w:szCs w:val="28"/>
        </w:rPr>
        <w:t xml:space="preserve">, </w:t>
      </w:r>
      <w:proofErr w:type="spellStart"/>
      <w:r w:rsidRPr="000B3C90">
        <w:rPr>
          <w:sz w:val="28"/>
          <w:szCs w:val="28"/>
        </w:rPr>
        <w:t>Dimitrii</w:t>
      </w:r>
      <w:proofErr w:type="spellEnd"/>
      <w:r w:rsidRPr="000B3C90">
        <w:rPr>
          <w:sz w:val="28"/>
          <w:szCs w:val="28"/>
        </w:rPr>
        <w:t xml:space="preserve"> </w:t>
      </w:r>
      <w:proofErr w:type="spellStart"/>
      <w:r w:rsidRPr="000B3C90">
        <w:rPr>
          <w:sz w:val="28"/>
          <w:szCs w:val="28"/>
        </w:rPr>
        <w:t>Grec</w:t>
      </w:r>
      <w:proofErr w:type="spellEnd"/>
      <w:r w:rsidRPr="000B3C90">
        <w:rPr>
          <w:sz w:val="28"/>
          <w:szCs w:val="28"/>
        </w:rPr>
        <w:t>, Codrescu Adrian-</w:t>
      </w:r>
      <w:proofErr w:type="spellStart"/>
      <w:r w:rsidRPr="000B3C90">
        <w:rPr>
          <w:sz w:val="28"/>
          <w:szCs w:val="28"/>
        </w:rPr>
        <w:t>Cătălin</w:t>
      </w:r>
      <w:proofErr w:type="spellEnd"/>
      <w:r w:rsidRPr="000B3C90">
        <w:rPr>
          <w:sz w:val="28"/>
          <w:szCs w:val="28"/>
        </w:rPr>
        <w:t xml:space="preserve">  </w:t>
      </w:r>
    </w:p>
    <w:p w14:paraId="283A2828" w14:textId="77777777" w:rsidR="000B3C90" w:rsidRPr="000B3C90" w:rsidRDefault="000B3C90" w:rsidP="000B3C90">
      <w:pPr>
        <w:pStyle w:val="NoSpacing"/>
        <w:rPr>
          <w:sz w:val="28"/>
          <w:szCs w:val="28"/>
        </w:rPr>
      </w:pPr>
    </w:p>
    <w:p w14:paraId="5A2340C0" w14:textId="77777777" w:rsidR="000B3C90" w:rsidRPr="000B3C90" w:rsidRDefault="000B3C90" w:rsidP="000B3C90">
      <w:pPr>
        <w:pStyle w:val="NoSpacing"/>
        <w:rPr>
          <w:sz w:val="28"/>
          <w:szCs w:val="28"/>
        </w:rPr>
      </w:pPr>
      <w:r w:rsidRPr="000B3C90">
        <w:rPr>
          <w:sz w:val="28"/>
          <w:szCs w:val="28"/>
        </w:rPr>
        <w:t>---</w:t>
      </w:r>
    </w:p>
    <w:p w14:paraId="6B19958C" w14:textId="77777777" w:rsidR="000B3C90" w:rsidRDefault="000B3C90" w:rsidP="000B3C90">
      <w:pPr>
        <w:pStyle w:val="NoSpacing"/>
        <w:rPr>
          <w:sz w:val="28"/>
          <w:szCs w:val="28"/>
        </w:rPr>
      </w:pPr>
    </w:p>
    <w:p w14:paraId="338FCC9B" w14:textId="3AA70707" w:rsidR="000B3C90" w:rsidRPr="000B3C90" w:rsidRDefault="000B3C90" w:rsidP="000B3C90">
      <w:pPr>
        <w:pStyle w:val="NoSpacing"/>
        <w:rPr>
          <w:sz w:val="28"/>
          <w:szCs w:val="28"/>
        </w:rPr>
      </w:pPr>
      <w:r w:rsidRPr="000B3C90">
        <w:rPr>
          <w:sz w:val="28"/>
          <w:szCs w:val="28"/>
        </w:rPr>
        <w:t xml:space="preserve"> </w:t>
      </w:r>
      <w:r>
        <w:rPr>
          <w:sz w:val="28"/>
          <w:szCs w:val="28"/>
        </w:rPr>
        <w:t xml:space="preserve">  </w:t>
      </w:r>
      <w:r w:rsidRPr="000B3C90">
        <w:rPr>
          <w:sz w:val="28"/>
          <w:szCs w:val="28"/>
        </w:rPr>
        <w:t>Table of Contents</w:t>
      </w:r>
    </w:p>
    <w:p w14:paraId="2EA91FE4" w14:textId="77777777" w:rsidR="000B3C90" w:rsidRPr="000B3C90" w:rsidRDefault="000B3C90" w:rsidP="000B3C90">
      <w:pPr>
        <w:pStyle w:val="NoSpacing"/>
        <w:rPr>
          <w:sz w:val="28"/>
          <w:szCs w:val="28"/>
        </w:rPr>
      </w:pPr>
    </w:p>
    <w:p w14:paraId="29392F8B" w14:textId="77777777" w:rsidR="000B3C90" w:rsidRPr="000B3C90" w:rsidRDefault="000B3C90" w:rsidP="000B3C90">
      <w:pPr>
        <w:pStyle w:val="NoSpacing"/>
        <w:rPr>
          <w:sz w:val="28"/>
          <w:szCs w:val="28"/>
        </w:rPr>
      </w:pPr>
      <w:r w:rsidRPr="000B3C90">
        <w:rPr>
          <w:sz w:val="28"/>
          <w:szCs w:val="28"/>
        </w:rPr>
        <w:t xml:space="preserve">**Software Requirements Specification (SRS) for Instant Messaging App**  </w:t>
      </w:r>
    </w:p>
    <w:p w14:paraId="11E1A670" w14:textId="77777777" w:rsidR="000B3C90" w:rsidRPr="000B3C90" w:rsidRDefault="000B3C90" w:rsidP="000B3C90">
      <w:pPr>
        <w:pStyle w:val="NoSpacing"/>
        <w:rPr>
          <w:sz w:val="28"/>
          <w:szCs w:val="28"/>
        </w:rPr>
      </w:pPr>
    </w:p>
    <w:p w14:paraId="18BAE058" w14:textId="3D634CFB" w:rsidR="000B3C90" w:rsidRDefault="000B3C90" w:rsidP="00D61B16">
      <w:pPr>
        <w:pStyle w:val="NoSpacing"/>
        <w:numPr>
          <w:ilvl w:val="0"/>
          <w:numId w:val="4"/>
        </w:numPr>
        <w:rPr>
          <w:sz w:val="28"/>
          <w:szCs w:val="28"/>
        </w:rPr>
      </w:pPr>
      <w:r w:rsidRPr="000B3C90">
        <w:rPr>
          <w:sz w:val="28"/>
          <w:szCs w:val="28"/>
        </w:rPr>
        <w:t xml:space="preserve">Introduction..................................................... Page </w:t>
      </w:r>
      <w:r w:rsidR="00302C3C">
        <w:rPr>
          <w:sz w:val="28"/>
          <w:szCs w:val="28"/>
        </w:rPr>
        <w:t>3</w:t>
      </w:r>
      <w:r w:rsidRPr="000B3C90">
        <w:rPr>
          <w:sz w:val="28"/>
          <w:szCs w:val="28"/>
        </w:rPr>
        <w:t xml:space="preserve">  </w:t>
      </w:r>
    </w:p>
    <w:p w14:paraId="193FBDDB" w14:textId="5B12F2A6" w:rsidR="00D61B16" w:rsidRDefault="00D61B16" w:rsidP="00D61B16">
      <w:pPr>
        <w:pStyle w:val="NoSpacing"/>
        <w:numPr>
          <w:ilvl w:val="0"/>
          <w:numId w:val="4"/>
        </w:numPr>
        <w:rPr>
          <w:sz w:val="28"/>
          <w:szCs w:val="28"/>
        </w:rPr>
      </w:pPr>
      <w:r>
        <w:rPr>
          <w:sz w:val="28"/>
          <w:szCs w:val="28"/>
        </w:rPr>
        <w:t>Workflow Diagram ……………………………. Page 4</w:t>
      </w:r>
    </w:p>
    <w:p w14:paraId="1883AAAF" w14:textId="678DA15B" w:rsidR="00D61B16" w:rsidRDefault="00D61B16" w:rsidP="00D61B16">
      <w:pPr>
        <w:pStyle w:val="NoSpacing"/>
        <w:numPr>
          <w:ilvl w:val="0"/>
          <w:numId w:val="4"/>
        </w:numPr>
        <w:rPr>
          <w:sz w:val="28"/>
          <w:szCs w:val="28"/>
        </w:rPr>
      </w:pPr>
      <w:r>
        <w:rPr>
          <w:sz w:val="28"/>
          <w:szCs w:val="28"/>
        </w:rPr>
        <w:t>Gantt Chart ……………………………………. Page 5</w:t>
      </w:r>
    </w:p>
    <w:p w14:paraId="63882D36" w14:textId="0C2D2B33" w:rsidR="00D61B16" w:rsidRPr="000B3C90" w:rsidRDefault="00D61B16" w:rsidP="00D61B16">
      <w:pPr>
        <w:pStyle w:val="NoSpacing"/>
        <w:numPr>
          <w:ilvl w:val="0"/>
          <w:numId w:val="4"/>
        </w:numPr>
        <w:rPr>
          <w:sz w:val="28"/>
          <w:szCs w:val="28"/>
        </w:rPr>
      </w:pPr>
      <w:r>
        <w:rPr>
          <w:sz w:val="28"/>
          <w:szCs w:val="28"/>
        </w:rPr>
        <w:t xml:space="preserve">Database </w:t>
      </w:r>
      <w:r w:rsidR="00434F46">
        <w:rPr>
          <w:sz w:val="28"/>
          <w:szCs w:val="28"/>
        </w:rPr>
        <w:t>Diagram …………………………... Page 6</w:t>
      </w:r>
    </w:p>
    <w:p w14:paraId="6323B6D0" w14:textId="77777777" w:rsidR="00302C3C" w:rsidRDefault="000B3C90" w:rsidP="000B3C90">
      <w:pPr>
        <w:pStyle w:val="NoSpacing"/>
        <w:rPr>
          <w:sz w:val="28"/>
          <w:szCs w:val="28"/>
        </w:rPr>
      </w:pPr>
      <w:r w:rsidRPr="000B3C90">
        <w:rPr>
          <w:sz w:val="28"/>
          <w:szCs w:val="28"/>
        </w:rPr>
        <w:t xml:space="preserve">   </w:t>
      </w:r>
    </w:p>
    <w:p w14:paraId="37895232" w14:textId="4FF6E911" w:rsidR="000B3C90" w:rsidRPr="000B3C90" w:rsidRDefault="00434F46" w:rsidP="000B3C90">
      <w:pPr>
        <w:pStyle w:val="NoSpacing"/>
        <w:rPr>
          <w:sz w:val="28"/>
          <w:szCs w:val="28"/>
        </w:rPr>
      </w:pPr>
      <w:r>
        <w:rPr>
          <w:sz w:val="28"/>
          <w:szCs w:val="28"/>
        </w:rPr>
        <w:t>5</w:t>
      </w:r>
      <w:r w:rsidR="000B3C90" w:rsidRPr="000B3C90">
        <w:rPr>
          <w:sz w:val="28"/>
          <w:szCs w:val="28"/>
        </w:rPr>
        <w:t>. **</w:t>
      </w:r>
      <w:r w:rsidR="00302C3C">
        <w:rPr>
          <w:sz w:val="28"/>
          <w:szCs w:val="28"/>
        </w:rPr>
        <w:t>Project Backlog, User Stories (INVEST)</w:t>
      </w:r>
      <w:r w:rsidR="000B3C90" w:rsidRPr="000B3C90">
        <w:rPr>
          <w:sz w:val="28"/>
          <w:szCs w:val="28"/>
        </w:rPr>
        <w:t xml:space="preserve">** .......................................... </w:t>
      </w:r>
      <w:proofErr w:type="gramStart"/>
      <w:r w:rsidR="000B3C90" w:rsidRPr="000B3C90">
        <w:rPr>
          <w:sz w:val="28"/>
          <w:szCs w:val="28"/>
        </w:rPr>
        <w:t xml:space="preserve">Page  </w:t>
      </w:r>
      <w:r>
        <w:rPr>
          <w:sz w:val="28"/>
          <w:szCs w:val="28"/>
        </w:rPr>
        <w:t>8</w:t>
      </w:r>
      <w:proofErr w:type="gramEnd"/>
      <w:r w:rsidR="000B3C90" w:rsidRPr="000B3C90">
        <w:rPr>
          <w:sz w:val="28"/>
          <w:szCs w:val="28"/>
        </w:rPr>
        <w:t xml:space="preserve"> </w:t>
      </w:r>
    </w:p>
    <w:p w14:paraId="2A231411" w14:textId="17A488F3" w:rsidR="000B3C90" w:rsidRPr="000B3C90" w:rsidRDefault="000B3C90" w:rsidP="000B3C90">
      <w:pPr>
        <w:pStyle w:val="NoSpacing"/>
        <w:rPr>
          <w:sz w:val="28"/>
          <w:szCs w:val="28"/>
        </w:rPr>
      </w:pPr>
      <w:r w:rsidRPr="000B3C90">
        <w:rPr>
          <w:sz w:val="28"/>
          <w:szCs w:val="28"/>
        </w:rPr>
        <w:t xml:space="preserve">   </w:t>
      </w:r>
      <w:r w:rsidR="00434F46">
        <w:rPr>
          <w:sz w:val="28"/>
          <w:szCs w:val="28"/>
        </w:rPr>
        <w:t>5</w:t>
      </w:r>
      <w:r w:rsidRPr="000B3C90">
        <w:rPr>
          <w:sz w:val="28"/>
          <w:szCs w:val="28"/>
        </w:rPr>
        <w:t xml:space="preserve">.1 Editable Messages ......................................... Page </w:t>
      </w:r>
      <w:r w:rsidR="00434F46">
        <w:rPr>
          <w:sz w:val="28"/>
          <w:szCs w:val="28"/>
        </w:rPr>
        <w:t>8 - 9</w:t>
      </w:r>
    </w:p>
    <w:p w14:paraId="1EC5AA18" w14:textId="3663C78A" w:rsidR="000B3C90" w:rsidRPr="000B3C90" w:rsidRDefault="000B3C90" w:rsidP="000B3C90">
      <w:pPr>
        <w:pStyle w:val="NoSpacing"/>
        <w:rPr>
          <w:sz w:val="28"/>
          <w:szCs w:val="28"/>
        </w:rPr>
      </w:pPr>
      <w:r w:rsidRPr="000B3C90">
        <w:rPr>
          <w:sz w:val="28"/>
          <w:szCs w:val="28"/>
        </w:rPr>
        <w:t xml:space="preserve">   </w:t>
      </w:r>
      <w:r w:rsidR="00434F46">
        <w:rPr>
          <w:sz w:val="28"/>
          <w:szCs w:val="28"/>
        </w:rPr>
        <w:t>5</w:t>
      </w:r>
      <w:r w:rsidRPr="000B3C90">
        <w:rPr>
          <w:sz w:val="28"/>
          <w:szCs w:val="28"/>
        </w:rPr>
        <w:t xml:space="preserve">.2 Scheduled Messages and Reminders ............... Page </w:t>
      </w:r>
      <w:r w:rsidR="00434F46">
        <w:rPr>
          <w:sz w:val="28"/>
          <w:szCs w:val="28"/>
        </w:rPr>
        <w:t>9</w:t>
      </w:r>
      <w:r w:rsidR="004D02F5">
        <w:rPr>
          <w:sz w:val="28"/>
          <w:szCs w:val="28"/>
        </w:rPr>
        <w:t xml:space="preserve"> - </w:t>
      </w:r>
      <w:r w:rsidR="00434F46">
        <w:rPr>
          <w:sz w:val="28"/>
          <w:szCs w:val="28"/>
        </w:rPr>
        <w:t>10</w:t>
      </w:r>
    </w:p>
    <w:p w14:paraId="201B0CFF" w14:textId="324F8A28" w:rsidR="000B3C90" w:rsidRPr="000B3C90" w:rsidRDefault="000B3C90" w:rsidP="000B3C90">
      <w:pPr>
        <w:pStyle w:val="NoSpacing"/>
        <w:rPr>
          <w:sz w:val="28"/>
          <w:szCs w:val="28"/>
        </w:rPr>
      </w:pPr>
      <w:r w:rsidRPr="000B3C90">
        <w:rPr>
          <w:sz w:val="28"/>
          <w:szCs w:val="28"/>
        </w:rPr>
        <w:t xml:space="preserve">   </w:t>
      </w:r>
      <w:r w:rsidR="00434F46">
        <w:rPr>
          <w:sz w:val="28"/>
          <w:szCs w:val="28"/>
        </w:rPr>
        <w:t>5</w:t>
      </w:r>
      <w:r w:rsidRPr="000B3C90">
        <w:rPr>
          <w:sz w:val="28"/>
          <w:szCs w:val="28"/>
        </w:rPr>
        <w:t xml:space="preserve">.3 Live Location with Journey Tracking ................ Page </w:t>
      </w:r>
      <w:r w:rsidR="00434F46">
        <w:rPr>
          <w:sz w:val="28"/>
          <w:szCs w:val="28"/>
        </w:rPr>
        <w:t>10</w:t>
      </w:r>
      <w:r w:rsidR="004D02F5">
        <w:rPr>
          <w:sz w:val="28"/>
          <w:szCs w:val="28"/>
        </w:rPr>
        <w:t xml:space="preserve"> - </w:t>
      </w:r>
      <w:r w:rsidR="00434F46">
        <w:rPr>
          <w:sz w:val="28"/>
          <w:szCs w:val="28"/>
        </w:rPr>
        <w:t>11</w:t>
      </w:r>
    </w:p>
    <w:p w14:paraId="48CE67E8" w14:textId="227515A7" w:rsidR="000B3C90" w:rsidRPr="000B3C90" w:rsidRDefault="000B3C90" w:rsidP="000B3C90">
      <w:pPr>
        <w:pStyle w:val="NoSpacing"/>
        <w:rPr>
          <w:sz w:val="28"/>
          <w:szCs w:val="28"/>
        </w:rPr>
      </w:pPr>
      <w:r w:rsidRPr="000B3C90">
        <w:rPr>
          <w:sz w:val="28"/>
          <w:szCs w:val="28"/>
        </w:rPr>
        <w:t xml:space="preserve">   </w:t>
      </w:r>
      <w:r w:rsidR="00434F46">
        <w:rPr>
          <w:sz w:val="28"/>
          <w:szCs w:val="28"/>
        </w:rPr>
        <w:t>5</w:t>
      </w:r>
      <w:r w:rsidRPr="000B3C90">
        <w:rPr>
          <w:sz w:val="28"/>
          <w:szCs w:val="28"/>
        </w:rPr>
        <w:t xml:space="preserve">.4 Separate Media Display .................................. Page </w:t>
      </w:r>
      <w:r w:rsidR="00434F46">
        <w:rPr>
          <w:sz w:val="28"/>
          <w:szCs w:val="28"/>
        </w:rPr>
        <w:t>11</w:t>
      </w:r>
      <w:r w:rsidR="004D02F5">
        <w:rPr>
          <w:sz w:val="28"/>
          <w:szCs w:val="28"/>
        </w:rPr>
        <w:t xml:space="preserve"> - </w:t>
      </w:r>
      <w:r w:rsidR="00434F46">
        <w:rPr>
          <w:sz w:val="28"/>
          <w:szCs w:val="28"/>
        </w:rPr>
        <w:t>12</w:t>
      </w:r>
      <w:r w:rsidRPr="000B3C90">
        <w:rPr>
          <w:sz w:val="28"/>
          <w:szCs w:val="28"/>
        </w:rPr>
        <w:t xml:space="preserve"> </w:t>
      </w:r>
    </w:p>
    <w:p w14:paraId="3174FDE2" w14:textId="5851812F" w:rsidR="000B3C90" w:rsidRPr="000B3C90" w:rsidRDefault="000B3C90" w:rsidP="00BC6ACF">
      <w:pPr>
        <w:pStyle w:val="NoSpacing"/>
        <w:numPr>
          <w:ilvl w:val="1"/>
          <w:numId w:val="6"/>
        </w:numPr>
        <w:rPr>
          <w:sz w:val="28"/>
          <w:szCs w:val="28"/>
        </w:rPr>
      </w:pPr>
      <w:r w:rsidRPr="000B3C90">
        <w:rPr>
          <w:sz w:val="28"/>
          <w:szCs w:val="28"/>
        </w:rPr>
        <w:t xml:space="preserve">Image-to-Text-to-Speech ................................ Page </w:t>
      </w:r>
      <w:r w:rsidR="00434F46">
        <w:rPr>
          <w:sz w:val="28"/>
          <w:szCs w:val="28"/>
        </w:rPr>
        <w:t>12</w:t>
      </w:r>
      <w:r w:rsidRPr="000B3C90">
        <w:rPr>
          <w:sz w:val="28"/>
          <w:szCs w:val="28"/>
        </w:rPr>
        <w:t xml:space="preserve">  </w:t>
      </w:r>
    </w:p>
    <w:p w14:paraId="703C8F54" w14:textId="77777777" w:rsidR="000B3C90" w:rsidRDefault="000B3C90" w:rsidP="000B3C90">
      <w:pPr>
        <w:pStyle w:val="NoSpacing"/>
        <w:rPr>
          <w:sz w:val="28"/>
          <w:szCs w:val="28"/>
        </w:rPr>
      </w:pPr>
    </w:p>
    <w:p w14:paraId="5D91E404" w14:textId="61C5FBD7" w:rsidR="00BC6ACF" w:rsidRDefault="00BC6ACF" w:rsidP="00BC6ACF">
      <w:pPr>
        <w:pStyle w:val="NoSpacing"/>
        <w:rPr>
          <w:sz w:val="28"/>
          <w:szCs w:val="28"/>
        </w:rPr>
      </w:pPr>
      <w:r w:rsidRPr="00BC6ACF">
        <w:rPr>
          <w:sz w:val="28"/>
          <w:szCs w:val="28"/>
        </w:rPr>
        <w:t>6.</w:t>
      </w:r>
      <w:r>
        <w:rPr>
          <w:sz w:val="28"/>
          <w:szCs w:val="28"/>
        </w:rPr>
        <w:t>**Diagrams** ………………</w:t>
      </w:r>
      <w:proofErr w:type="gramStart"/>
      <w:r>
        <w:rPr>
          <w:sz w:val="28"/>
          <w:szCs w:val="28"/>
        </w:rPr>
        <w:t>…..</w:t>
      </w:r>
      <w:proofErr w:type="gramEnd"/>
      <w:r>
        <w:rPr>
          <w:sz w:val="28"/>
          <w:szCs w:val="28"/>
        </w:rPr>
        <w:t xml:space="preserve"> Page 13 – 20</w:t>
      </w:r>
    </w:p>
    <w:p w14:paraId="636A5645" w14:textId="364CF0F2" w:rsidR="00BC6ACF" w:rsidRDefault="00BC6ACF" w:rsidP="000B3C90">
      <w:pPr>
        <w:pStyle w:val="NoSpacing"/>
        <w:rPr>
          <w:sz w:val="28"/>
          <w:szCs w:val="28"/>
        </w:rPr>
      </w:pPr>
      <w:r>
        <w:rPr>
          <w:sz w:val="28"/>
          <w:szCs w:val="28"/>
        </w:rPr>
        <w:t xml:space="preserve">  6.1 Design Patterns …………. Page 21 - 22</w:t>
      </w:r>
    </w:p>
    <w:p w14:paraId="203B6EFD" w14:textId="77777777" w:rsidR="00BC6ACF" w:rsidRPr="000B3C90" w:rsidRDefault="00BC6ACF" w:rsidP="000B3C90">
      <w:pPr>
        <w:pStyle w:val="NoSpacing"/>
        <w:rPr>
          <w:sz w:val="28"/>
          <w:szCs w:val="28"/>
        </w:rPr>
      </w:pPr>
    </w:p>
    <w:p w14:paraId="3716463A" w14:textId="106C93D0" w:rsidR="000B3C90" w:rsidRDefault="00BC6ACF" w:rsidP="000B3C90">
      <w:pPr>
        <w:pStyle w:val="NoSpacing"/>
        <w:rPr>
          <w:sz w:val="28"/>
          <w:szCs w:val="28"/>
        </w:rPr>
      </w:pPr>
      <w:r>
        <w:rPr>
          <w:sz w:val="28"/>
          <w:szCs w:val="28"/>
        </w:rPr>
        <w:t>7</w:t>
      </w:r>
      <w:r w:rsidR="000B3C90" w:rsidRPr="000B3C90">
        <w:rPr>
          <w:sz w:val="28"/>
          <w:szCs w:val="28"/>
        </w:rPr>
        <w:t xml:space="preserve">. **Development Tools and Progress**  </w:t>
      </w:r>
    </w:p>
    <w:p w14:paraId="7FC95254" w14:textId="6CD6CD3A" w:rsidR="00CC5BDA" w:rsidRPr="000B3C90" w:rsidRDefault="00CC5BDA" w:rsidP="000B3C90">
      <w:pPr>
        <w:pStyle w:val="NoSpacing"/>
        <w:rPr>
          <w:sz w:val="28"/>
          <w:szCs w:val="28"/>
        </w:rPr>
      </w:pPr>
      <w:r>
        <w:rPr>
          <w:sz w:val="28"/>
          <w:szCs w:val="28"/>
        </w:rPr>
        <w:t xml:space="preserve">   </w:t>
      </w:r>
      <w:r w:rsidR="00BC6ACF">
        <w:rPr>
          <w:sz w:val="28"/>
          <w:szCs w:val="28"/>
        </w:rPr>
        <w:t>7.</w:t>
      </w:r>
      <w:r>
        <w:rPr>
          <w:sz w:val="28"/>
          <w:szCs w:val="28"/>
        </w:rPr>
        <w:t xml:space="preserve">1 Project Structure …………………………... Page </w:t>
      </w:r>
      <w:r w:rsidR="00BC6ACF">
        <w:rPr>
          <w:sz w:val="28"/>
          <w:szCs w:val="28"/>
        </w:rPr>
        <w:t>23</w:t>
      </w:r>
    </w:p>
    <w:p w14:paraId="6C910186" w14:textId="3340ACDD" w:rsidR="000B3C90" w:rsidRPr="000B3C90" w:rsidRDefault="000B3C90" w:rsidP="000B3C90">
      <w:pPr>
        <w:pStyle w:val="NoSpacing"/>
        <w:rPr>
          <w:sz w:val="28"/>
          <w:szCs w:val="28"/>
        </w:rPr>
      </w:pPr>
      <w:r w:rsidRPr="000B3C90">
        <w:rPr>
          <w:sz w:val="28"/>
          <w:szCs w:val="28"/>
        </w:rPr>
        <w:t xml:space="preserve">   </w:t>
      </w:r>
      <w:r w:rsidR="00BC6ACF">
        <w:rPr>
          <w:sz w:val="28"/>
          <w:szCs w:val="28"/>
        </w:rPr>
        <w:t>7.</w:t>
      </w:r>
      <w:r w:rsidR="00CC5BDA">
        <w:rPr>
          <w:sz w:val="28"/>
          <w:szCs w:val="28"/>
        </w:rPr>
        <w:t>2</w:t>
      </w:r>
      <w:r w:rsidRPr="000B3C90">
        <w:rPr>
          <w:sz w:val="28"/>
          <w:szCs w:val="28"/>
        </w:rPr>
        <w:t xml:space="preserve"> </w:t>
      </w:r>
      <w:proofErr w:type="spellStart"/>
      <w:r w:rsidR="00892FAA">
        <w:rPr>
          <w:sz w:val="28"/>
          <w:szCs w:val="28"/>
        </w:rPr>
        <w:t>FrontEnd</w:t>
      </w:r>
      <w:proofErr w:type="spellEnd"/>
      <w:r w:rsidRPr="000B3C90">
        <w:rPr>
          <w:sz w:val="28"/>
          <w:szCs w:val="28"/>
        </w:rPr>
        <w:t xml:space="preserve"> ..................................................... Page </w:t>
      </w:r>
      <w:r w:rsidR="00BC6ACF">
        <w:rPr>
          <w:sz w:val="28"/>
          <w:szCs w:val="28"/>
        </w:rPr>
        <w:t>2</w:t>
      </w:r>
      <w:r w:rsidR="001F0CFC">
        <w:rPr>
          <w:sz w:val="28"/>
          <w:szCs w:val="28"/>
        </w:rPr>
        <w:t>3</w:t>
      </w:r>
    </w:p>
    <w:p w14:paraId="11F46572" w14:textId="1D3B2E1A" w:rsidR="000B3C90" w:rsidRDefault="000B3C90" w:rsidP="000B3C90">
      <w:pPr>
        <w:pStyle w:val="NoSpacing"/>
        <w:rPr>
          <w:sz w:val="28"/>
          <w:szCs w:val="28"/>
        </w:rPr>
      </w:pPr>
      <w:r w:rsidRPr="000B3C90">
        <w:rPr>
          <w:sz w:val="28"/>
          <w:szCs w:val="28"/>
        </w:rPr>
        <w:t xml:space="preserve">   </w:t>
      </w:r>
      <w:r w:rsidR="00BC6ACF">
        <w:rPr>
          <w:sz w:val="28"/>
          <w:szCs w:val="28"/>
        </w:rPr>
        <w:t>7</w:t>
      </w:r>
      <w:r w:rsidRPr="000B3C90">
        <w:rPr>
          <w:sz w:val="28"/>
          <w:szCs w:val="28"/>
        </w:rPr>
        <w:t>.</w:t>
      </w:r>
      <w:r w:rsidR="00CC5BDA">
        <w:rPr>
          <w:sz w:val="28"/>
          <w:szCs w:val="28"/>
        </w:rPr>
        <w:t>3</w:t>
      </w:r>
      <w:r w:rsidRPr="000B3C90">
        <w:rPr>
          <w:sz w:val="28"/>
          <w:szCs w:val="28"/>
        </w:rPr>
        <w:t xml:space="preserve"> </w:t>
      </w:r>
      <w:r w:rsidR="00892FAA">
        <w:rPr>
          <w:sz w:val="28"/>
          <w:szCs w:val="28"/>
        </w:rPr>
        <w:t>UI/UX Design</w:t>
      </w:r>
      <w:r w:rsidRPr="000B3C90">
        <w:rPr>
          <w:sz w:val="28"/>
          <w:szCs w:val="28"/>
        </w:rPr>
        <w:t xml:space="preserve"> ............................................ Page </w:t>
      </w:r>
      <w:r w:rsidR="00BC6ACF">
        <w:rPr>
          <w:sz w:val="28"/>
          <w:szCs w:val="28"/>
        </w:rPr>
        <w:t>2</w:t>
      </w:r>
      <w:r w:rsidR="001F0CFC">
        <w:rPr>
          <w:sz w:val="28"/>
          <w:szCs w:val="28"/>
        </w:rPr>
        <w:t>4</w:t>
      </w:r>
      <w:r w:rsidRPr="000B3C90">
        <w:rPr>
          <w:sz w:val="28"/>
          <w:szCs w:val="28"/>
        </w:rPr>
        <w:t xml:space="preserve">  </w:t>
      </w:r>
    </w:p>
    <w:p w14:paraId="220AC22D" w14:textId="72E75B82" w:rsidR="00BC6ACF" w:rsidRDefault="008418C2" w:rsidP="000B3C90">
      <w:pPr>
        <w:pStyle w:val="NoSpacing"/>
        <w:rPr>
          <w:sz w:val="28"/>
          <w:szCs w:val="28"/>
        </w:rPr>
      </w:pPr>
      <w:r>
        <w:rPr>
          <w:sz w:val="28"/>
          <w:szCs w:val="28"/>
        </w:rPr>
        <w:t xml:space="preserve">   </w:t>
      </w:r>
      <w:r w:rsidR="00BC6ACF">
        <w:rPr>
          <w:sz w:val="28"/>
          <w:szCs w:val="28"/>
        </w:rPr>
        <w:t>7</w:t>
      </w:r>
      <w:r>
        <w:rPr>
          <w:sz w:val="28"/>
          <w:szCs w:val="28"/>
        </w:rPr>
        <w:t xml:space="preserve">.4 </w:t>
      </w:r>
      <w:proofErr w:type="spellStart"/>
      <w:r>
        <w:rPr>
          <w:sz w:val="28"/>
          <w:szCs w:val="28"/>
        </w:rPr>
        <w:t>BackEnd</w:t>
      </w:r>
      <w:proofErr w:type="spellEnd"/>
      <w:r>
        <w:rPr>
          <w:sz w:val="28"/>
          <w:szCs w:val="28"/>
        </w:rPr>
        <w:t xml:space="preserve"> …………………………………… Page </w:t>
      </w:r>
      <w:r w:rsidR="00BC6ACF">
        <w:rPr>
          <w:sz w:val="28"/>
          <w:szCs w:val="28"/>
        </w:rPr>
        <w:t>25</w:t>
      </w:r>
    </w:p>
    <w:p w14:paraId="47709474" w14:textId="6626B8AF" w:rsidR="00CC5BDA" w:rsidRPr="000B3C90" w:rsidRDefault="00CC5BDA" w:rsidP="000B3C90">
      <w:pPr>
        <w:pStyle w:val="NoSpacing"/>
        <w:rPr>
          <w:sz w:val="28"/>
          <w:szCs w:val="28"/>
        </w:rPr>
      </w:pPr>
      <w:r>
        <w:rPr>
          <w:sz w:val="28"/>
          <w:szCs w:val="28"/>
        </w:rPr>
        <w:t xml:space="preserve">   </w:t>
      </w:r>
    </w:p>
    <w:p w14:paraId="67E49250" w14:textId="77777777" w:rsidR="000B3C90" w:rsidRPr="000B3C90" w:rsidRDefault="000B3C90" w:rsidP="000B3C90">
      <w:pPr>
        <w:pStyle w:val="NoSpacing"/>
        <w:rPr>
          <w:sz w:val="28"/>
          <w:szCs w:val="28"/>
        </w:rPr>
      </w:pPr>
    </w:p>
    <w:p w14:paraId="36E325C3" w14:textId="77777777" w:rsidR="000B3C90" w:rsidRDefault="000B3C90" w:rsidP="00FF66AB">
      <w:pPr>
        <w:pStyle w:val="NoSpacing"/>
        <w:rPr>
          <w:sz w:val="28"/>
          <w:szCs w:val="28"/>
        </w:rPr>
      </w:pPr>
    </w:p>
    <w:p w14:paraId="1BD61221" w14:textId="77777777" w:rsidR="000B3C90" w:rsidRDefault="000B3C90" w:rsidP="00FF66AB">
      <w:pPr>
        <w:pStyle w:val="NoSpacing"/>
        <w:rPr>
          <w:sz w:val="28"/>
          <w:szCs w:val="28"/>
        </w:rPr>
      </w:pPr>
    </w:p>
    <w:p w14:paraId="44ADB461" w14:textId="77777777" w:rsidR="00892FAA" w:rsidRDefault="00892FAA" w:rsidP="00FF66AB">
      <w:pPr>
        <w:pStyle w:val="NoSpacing"/>
        <w:rPr>
          <w:sz w:val="28"/>
          <w:szCs w:val="28"/>
        </w:rPr>
      </w:pPr>
    </w:p>
    <w:p w14:paraId="78129D6E" w14:textId="77777777" w:rsidR="00892FAA" w:rsidRDefault="00892FAA" w:rsidP="00FF66AB">
      <w:pPr>
        <w:pStyle w:val="NoSpacing"/>
        <w:rPr>
          <w:sz w:val="28"/>
          <w:szCs w:val="28"/>
        </w:rPr>
      </w:pPr>
    </w:p>
    <w:p w14:paraId="7BA09A79" w14:textId="77777777" w:rsidR="00892FAA" w:rsidRDefault="00892FAA" w:rsidP="00FF66AB">
      <w:pPr>
        <w:pStyle w:val="NoSpacing"/>
        <w:rPr>
          <w:sz w:val="28"/>
          <w:szCs w:val="28"/>
        </w:rPr>
      </w:pPr>
    </w:p>
    <w:p w14:paraId="19D521B3" w14:textId="77777777" w:rsidR="00892FAA" w:rsidRDefault="00892FAA" w:rsidP="00FF66AB">
      <w:pPr>
        <w:pStyle w:val="NoSpacing"/>
        <w:rPr>
          <w:sz w:val="28"/>
          <w:szCs w:val="28"/>
        </w:rPr>
      </w:pPr>
    </w:p>
    <w:p w14:paraId="1A97750F" w14:textId="77777777" w:rsidR="00892FAA" w:rsidRDefault="00892FAA" w:rsidP="00FF66AB">
      <w:pPr>
        <w:pStyle w:val="NoSpacing"/>
        <w:rPr>
          <w:sz w:val="28"/>
          <w:szCs w:val="28"/>
        </w:rPr>
      </w:pPr>
    </w:p>
    <w:p w14:paraId="26EFA496" w14:textId="77777777" w:rsidR="00892FAA" w:rsidRDefault="00892FAA" w:rsidP="00FF66AB">
      <w:pPr>
        <w:pStyle w:val="NoSpacing"/>
        <w:rPr>
          <w:sz w:val="28"/>
          <w:szCs w:val="28"/>
        </w:rPr>
      </w:pPr>
    </w:p>
    <w:p w14:paraId="0F103D26" w14:textId="77777777" w:rsidR="00892FAA" w:rsidRDefault="00892FAA" w:rsidP="00FF66AB">
      <w:pPr>
        <w:pStyle w:val="NoSpacing"/>
        <w:rPr>
          <w:sz w:val="28"/>
          <w:szCs w:val="28"/>
        </w:rPr>
      </w:pPr>
    </w:p>
    <w:p w14:paraId="023C32EC" w14:textId="77777777" w:rsidR="00892FAA" w:rsidRDefault="00892FAA" w:rsidP="00FF66AB">
      <w:pPr>
        <w:pStyle w:val="NoSpacing"/>
        <w:rPr>
          <w:sz w:val="28"/>
          <w:szCs w:val="28"/>
        </w:rPr>
      </w:pPr>
    </w:p>
    <w:p w14:paraId="20100358" w14:textId="77777777" w:rsidR="00892FAA" w:rsidRDefault="00892FAA" w:rsidP="00FF66AB">
      <w:pPr>
        <w:pStyle w:val="NoSpacing"/>
        <w:rPr>
          <w:sz w:val="28"/>
          <w:szCs w:val="28"/>
        </w:rPr>
      </w:pPr>
    </w:p>
    <w:p w14:paraId="0811CCCE" w14:textId="77777777" w:rsidR="00892FAA" w:rsidRDefault="00892FAA" w:rsidP="00FF66AB">
      <w:pPr>
        <w:pStyle w:val="NoSpacing"/>
        <w:rPr>
          <w:sz w:val="28"/>
          <w:szCs w:val="28"/>
        </w:rPr>
      </w:pPr>
    </w:p>
    <w:p w14:paraId="1DADF253" w14:textId="77777777" w:rsidR="00892FAA" w:rsidRDefault="00892FAA" w:rsidP="00FF66AB">
      <w:pPr>
        <w:pStyle w:val="NoSpacing"/>
        <w:rPr>
          <w:sz w:val="28"/>
          <w:szCs w:val="28"/>
        </w:rPr>
      </w:pPr>
    </w:p>
    <w:p w14:paraId="4BBB9607" w14:textId="77777777" w:rsidR="00302C3C" w:rsidRDefault="00676F0B" w:rsidP="00FF66AB">
      <w:pPr>
        <w:pStyle w:val="NoSpacing"/>
        <w:rPr>
          <w:sz w:val="28"/>
          <w:szCs w:val="28"/>
        </w:rPr>
      </w:pPr>
      <w:r>
        <w:rPr>
          <w:sz w:val="28"/>
          <w:szCs w:val="28"/>
        </w:rPr>
        <w:t xml:space="preserve">                                             </w:t>
      </w:r>
    </w:p>
    <w:p w14:paraId="5C13C3A1" w14:textId="77777777" w:rsidR="00302C3C" w:rsidRDefault="00302C3C" w:rsidP="00FF66AB">
      <w:pPr>
        <w:pStyle w:val="NoSpacing"/>
        <w:rPr>
          <w:sz w:val="28"/>
          <w:szCs w:val="28"/>
        </w:rPr>
      </w:pPr>
    </w:p>
    <w:p w14:paraId="660FDB1F" w14:textId="4C2ED10F" w:rsidR="000B3C90" w:rsidRPr="00676F0B" w:rsidRDefault="00302C3C" w:rsidP="00FF66AB">
      <w:pPr>
        <w:pStyle w:val="NoSpacing"/>
        <w:rPr>
          <w:color w:val="C45911" w:themeColor="accent2"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28"/>
          <w:szCs w:val="28"/>
        </w:rPr>
        <w:t xml:space="preserve">                                         </w:t>
      </w:r>
      <w:r w:rsidR="00676F0B">
        <w:rPr>
          <w:sz w:val="28"/>
          <w:szCs w:val="28"/>
        </w:rPr>
        <w:t xml:space="preserve"> </w:t>
      </w:r>
      <w:r w:rsidR="00676F0B" w:rsidRPr="00676F0B">
        <w:rPr>
          <w:color w:val="C45911" w:themeColor="accent2" w:themeShade="BF"/>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76F0B" w:rsidRPr="00676F0B">
        <w:rPr>
          <w:color w:val="C45911" w:themeColor="accent2" w:themeShade="BF"/>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INTRODUCTION</w:t>
      </w:r>
    </w:p>
    <w:p w14:paraId="47D4B12F" w14:textId="77777777" w:rsidR="000B3C90" w:rsidRDefault="000B3C90" w:rsidP="00FF66AB">
      <w:pPr>
        <w:pStyle w:val="NoSpacing"/>
        <w:rPr>
          <w:sz w:val="28"/>
          <w:szCs w:val="28"/>
        </w:rPr>
      </w:pPr>
    </w:p>
    <w:p w14:paraId="77F26D50" w14:textId="77777777" w:rsidR="00676F0B" w:rsidRPr="00676F0B" w:rsidRDefault="00676F0B" w:rsidP="00676F0B">
      <w:pPr>
        <w:pStyle w:val="Signature"/>
        <w:rPr>
          <w:sz w:val="36"/>
          <w:szCs w:val="36"/>
        </w:rPr>
      </w:pPr>
      <w:r w:rsidRPr="00676F0B">
        <w:rPr>
          <w:sz w:val="36"/>
          <w:szCs w:val="36"/>
        </w:rPr>
        <w:t xml:space="preserve">Description: Editable </w:t>
      </w:r>
      <w:proofErr w:type="gramStart"/>
      <w:r w:rsidRPr="00676F0B">
        <w:rPr>
          <w:sz w:val="36"/>
          <w:szCs w:val="36"/>
        </w:rPr>
        <w:t>Messages :</w:t>
      </w:r>
      <w:proofErr w:type="gramEnd"/>
      <w:r w:rsidRPr="00676F0B">
        <w:rPr>
          <w:sz w:val="36"/>
          <w:szCs w:val="36"/>
        </w:rPr>
        <w:t xml:space="preserve"> The app will allow users to edit messages even after they have been sent.</w:t>
      </w:r>
    </w:p>
    <w:p w14:paraId="58DBB9EA" w14:textId="77777777" w:rsidR="00676F0B" w:rsidRPr="00676F0B" w:rsidRDefault="00676F0B" w:rsidP="00676F0B">
      <w:pPr>
        <w:pStyle w:val="Signature"/>
        <w:rPr>
          <w:sz w:val="36"/>
          <w:szCs w:val="36"/>
        </w:rPr>
      </w:pPr>
      <w:r w:rsidRPr="00676F0B">
        <w:rPr>
          <w:sz w:val="36"/>
          <w:szCs w:val="36"/>
        </w:rPr>
        <w:t xml:space="preserve"> Scheduled Messages and </w:t>
      </w:r>
      <w:proofErr w:type="gramStart"/>
      <w:r w:rsidRPr="00676F0B">
        <w:rPr>
          <w:sz w:val="36"/>
          <w:szCs w:val="36"/>
        </w:rPr>
        <w:t>Reminders :</w:t>
      </w:r>
      <w:proofErr w:type="gramEnd"/>
      <w:r w:rsidRPr="00676F0B">
        <w:rPr>
          <w:sz w:val="36"/>
          <w:szCs w:val="36"/>
        </w:rPr>
        <w:t xml:space="preserve"> Users will be able to schedule messages for future delivery, as well as set reminders for themselves or friends on specific conversations. Live </w:t>
      </w:r>
    </w:p>
    <w:p w14:paraId="237B2106" w14:textId="45AEAAD0" w:rsidR="00676F0B" w:rsidRPr="00676F0B" w:rsidRDefault="00676F0B" w:rsidP="00676F0B">
      <w:pPr>
        <w:pStyle w:val="Signature"/>
        <w:rPr>
          <w:sz w:val="36"/>
          <w:szCs w:val="36"/>
        </w:rPr>
      </w:pPr>
      <w:r w:rsidRPr="00676F0B">
        <w:rPr>
          <w:sz w:val="36"/>
          <w:szCs w:val="36"/>
        </w:rPr>
        <w:t xml:space="preserve">Location with Journey </w:t>
      </w:r>
      <w:proofErr w:type="gramStart"/>
      <w:r w:rsidRPr="00676F0B">
        <w:rPr>
          <w:sz w:val="36"/>
          <w:szCs w:val="36"/>
        </w:rPr>
        <w:t>Tracking :</w:t>
      </w:r>
      <w:proofErr w:type="gramEnd"/>
      <w:r w:rsidRPr="00676F0B">
        <w:rPr>
          <w:sz w:val="36"/>
          <w:szCs w:val="36"/>
        </w:rPr>
        <w:t xml:space="preserve"> Beyond standard live location sharing, we plan to add a journey tracking feature. Users will be able to see the exact path and estimated arrival time of one user to a certain location. </w:t>
      </w:r>
    </w:p>
    <w:p w14:paraId="1BF1B36E" w14:textId="77777777" w:rsidR="00676F0B" w:rsidRPr="00676F0B" w:rsidRDefault="00676F0B" w:rsidP="00676F0B">
      <w:pPr>
        <w:pStyle w:val="Signature"/>
        <w:rPr>
          <w:sz w:val="36"/>
          <w:szCs w:val="36"/>
        </w:rPr>
      </w:pPr>
      <w:r w:rsidRPr="00676F0B">
        <w:rPr>
          <w:sz w:val="36"/>
          <w:szCs w:val="36"/>
        </w:rPr>
        <w:t xml:space="preserve">Separate Media </w:t>
      </w:r>
      <w:proofErr w:type="gramStart"/>
      <w:r w:rsidRPr="00676F0B">
        <w:rPr>
          <w:sz w:val="36"/>
          <w:szCs w:val="36"/>
        </w:rPr>
        <w:t>Display :</w:t>
      </w:r>
      <w:proofErr w:type="gramEnd"/>
      <w:r w:rsidRPr="00676F0B">
        <w:rPr>
          <w:sz w:val="36"/>
          <w:szCs w:val="36"/>
        </w:rPr>
        <w:t xml:space="preserve"> Users can send documents and photos in chat, displayed separately from text messages in distinct sections. </w:t>
      </w:r>
    </w:p>
    <w:p w14:paraId="74AC33C1" w14:textId="0078235F" w:rsidR="00676F0B" w:rsidRDefault="00676F0B" w:rsidP="00676F0B">
      <w:pPr>
        <w:pStyle w:val="Signature"/>
        <w:rPr>
          <w:sz w:val="36"/>
          <w:szCs w:val="36"/>
        </w:rPr>
      </w:pPr>
      <w:r w:rsidRPr="00676F0B">
        <w:rPr>
          <w:sz w:val="36"/>
          <w:szCs w:val="36"/>
        </w:rPr>
        <w:t>Image-to-Text-to-</w:t>
      </w:r>
      <w:proofErr w:type="gramStart"/>
      <w:r w:rsidRPr="00676F0B">
        <w:rPr>
          <w:sz w:val="36"/>
          <w:szCs w:val="36"/>
        </w:rPr>
        <w:t>Speech :</w:t>
      </w:r>
      <w:proofErr w:type="gramEnd"/>
      <w:r w:rsidRPr="00676F0B">
        <w:rPr>
          <w:sz w:val="36"/>
          <w:szCs w:val="36"/>
        </w:rPr>
        <w:t xml:space="preserve"> This is an extra feature that we aim to implement If time permits. We aim to allow the user to convert text into images within the chat. Additionally, the text can then be converted into speech, offering an inclusive feature for those who prefer audio messages or have visual disabilities.</w:t>
      </w:r>
    </w:p>
    <w:p w14:paraId="7BD9F860" w14:textId="77777777" w:rsidR="00243262" w:rsidRDefault="00243262" w:rsidP="00243262"/>
    <w:p w14:paraId="34725CB9" w14:textId="77777777" w:rsidR="00243262" w:rsidRDefault="00243262" w:rsidP="00243262"/>
    <w:p w14:paraId="3E70FFBD" w14:textId="77777777" w:rsidR="00243262" w:rsidRDefault="00243262" w:rsidP="00243262"/>
    <w:p w14:paraId="4919B8DD" w14:textId="77777777" w:rsidR="00243262" w:rsidRDefault="00243262" w:rsidP="00243262"/>
    <w:p w14:paraId="7C9665AD" w14:textId="77777777" w:rsidR="00243262" w:rsidRDefault="00243262" w:rsidP="00243262"/>
    <w:p w14:paraId="75FA802D" w14:textId="7D076F9B" w:rsidR="00243262" w:rsidRDefault="00243262" w:rsidP="00243262"/>
    <w:p w14:paraId="12DBE9AE" w14:textId="77777777" w:rsidR="00243262" w:rsidRDefault="00243262" w:rsidP="00243262"/>
    <w:p w14:paraId="74DB2DAE" w14:textId="77777777" w:rsidR="00243262" w:rsidRDefault="00243262" w:rsidP="00243262"/>
    <w:p w14:paraId="68840F46" w14:textId="77777777" w:rsidR="00243262" w:rsidRDefault="00243262" w:rsidP="00243262"/>
    <w:p w14:paraId="2A9A5B17" w14:textId="77777777" w:rsidR="00243262" w:rsidRDefault="00243262" w:rsidP="00243262"/>
    <w:p w14:paraId="2899FF7C" w14:textId="77777777" w:rsidR="00243262" w:rsidRDefault="00243262" w:rsidP="00243262"/>
    <w:p w14:paraId="7062626E" w14:textId="77777777" w:rsidR="00243262" w:rsidRPr="00CD4C3F" w:rsidRDefault="00243262" w:rsidP="00243262">
      <w:pPr>
        <w:rPr>
          <w:sz w:val="32"/>
          <w:szCs w:val="32"/>
        </w:rPr>
      </w:pPr>
    </w:p>
    <w:p w14:paraId="25EF4D97" w14:textId="2E06F0CB" w:rsidR="00CD4C3F" w:rsidRDefault="00CD4C3F" w:rsidP="00243262">
      <w:pPr>
        <w:rPr>
          <w:sz w:val="32"/>
          <w:szCs w:val="32"/>
        </w:rPr>
      </w:pPr>
      <w:proofErr w:type="spellStart"/>
      <w:r w:rsidRPr="00CD4C3F">
        <w:rPr>
          <w:sz w:val="32"/>
          <w:szCs w:val="32"/>
        </w:rPr>
        <w:t>WorkFlow</w:t>
      </w:r>
      <w:proofErr w:type="spellEnd"/>
      <w:r w:rsidRPr="00CD4C3F">
        <w:rPr>
          <w:sz w:val="32"/>
          <w:szCs w:val="32"/>
        </w:rPr>
        <w:t xml:space="preserve"> Diagram</w:t>
      </w:r>
    </w:p>
    <w:p w14:paraId="6E80A429" w14:textId="77777777" w:rsidR="00CD4C3F" w:rsidRDefault="00CD4C3F" w:rsidP="00243262">
      <w:pPr>
        <w:rPr>
          <w:sz w:val="32"/>
          <w:szCs w:val="32"/>
        </w:rPr>
      </w:pPr>
    </w:p>
    <w:p w14:paraId="60EE01F3" w14:textId="77777777" w:rsidR="00CD4C3F" w:rsidRPr="00CD4C3F" w:rsidRDefault="00CD4C3F" w:rsidP="00243262">
      <w:pPr>
        <w:rPr>
          <w:sz w:val="32"/>
          <w:szCs w:val="32"/>
        </w:rPr>
      </w:pPr>
    </w:p>
    <w:p w14:paraId="5FB17DE7" w14:textId="082D6E03" w:rsidR="000B3C90" w:rsidRDefault="00243262" w:rsidP="00FF66AB">
      <w:pPr>
        <w:pStyle w:val="NoSpacing"/>
        <w:rPr>
          <w:sz w:val="28"/>
          <w:szCs w:val="28"/>
        </w:rPr>
      </w:pPr>
      <w:r>
        <w:rPr>
          <w:noProof/>
          <w:sz w:val="28"/>
          <w:szCs w:val="28"/>
        </w:rPr>
        <w:drawing>
          <wp:inline distT="0" distB="0" distL="0" distR="0" wp14:anchorId="51E22CC0" wp14:editId="1D0B73C8">
            <wp:extent cx="6766560" cy="4990465"/>
            <wp:effectExtent l="0" t="0" r="2540" b="635"/>
            <wp:docPr id="1850834971" name="Picture 3" descr="A diagram of work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34971" name="Picture 3" descr="A diagram of workflow&#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766560" cy="4990465"/>
                    </a:xfrm>
                    <a:prstGeom prst="rect">
                      <a:avLst/>
                    </a:prstGeom>
                  </pic:spPr>
                </pic:pic>
              </a:graphicData>
            </a:graphic>
          </wp:inline>
        </w:drawing>
      </w:r>
    </w:p>
    <w:p w14:paraId="35AAE302" w14:textId="77777777" w:rsidR="00243262" w:rsidRDefault="00243262" w:rsidP="00FF66AB">
      <w:pPr>
        <w:pStyle w:val="NoSpacing"/>
        <w:rPr>
          <w:sz w:val="28"/>
          <w:szCs w:val="28"/>
        </w:rPr>
      </w:pPr>
    </w:p>
    <w:p w14:paraId="55EA881F" w14:textId="77777777" w:rsidR="00243262" w:rsidRDefault="00243262" w:rsidP="00FF66AB">
      <w:pPr>
        <w:pStyle w:val="NoSpacing"/>
        <w:rPr>
          <w:sz w:val="28"/>
          <w:szCs w:val="28"/>
        </w:rPr>
      </w:pPr>
    </w:p>
    <w:p w14:paraId="5F5D2C4E" w14:textId="77777777" w:rsidR="00243262" w:rsidRDefault="00243262" w:rsidP="00FF66AB">
      <w:pPr>
        <w:pStyle w:val="NoSpacing"/>
        <w:rPr>
          <w:sz w:val="28"/>
          <w:szCs w:val="28"/>
        </w:rPr>
      </w:pPr>
    </w:p>
    <w:p w14:paraId="177EA29B" w14:textId="77777777" w:rsidR="00243262" w:rsidRDefault="00243262" w:rsidP="00FF66AB">
      <w:pPr>
        <w:pStyle w:val="NoSpacing"/>
        <w:rPr>
          <w:sz w:val="28"/>
          <w:szCs w:val="28"/>
        </w:rPr>
      </w:pPr>
    </w:p>
    <w:p w14:paraId="1BA96D78" w14:textId="77777777" w:rsidR="00243262" w:rsidRDefault="00243262" w:rsidP="00FF66AB">
      <w:pPr>
        <w:pStyle w:val="NoSpacing"/>
        <w:rPr>
          <w:sz w:val="28"/>
          <w:szCs w:val="28"/>
        </w:rPr>
      </w:pPr>
    </w:p>
    <w:p w14:paraId="24ABA0D5" w14:textId="77777777" w:rsidR="00243262" w:rsidRDefault="00243262" w:rsidP="00FF66AB">
      <w:pPr>
        <w:pStyle w:val="NoSpacing"/>
        <w:rPr>
          <w:sz w:val="28"/>
          <w:szCs w:val="28"/>
        </w:rPr>
      </w:pPr>
    </w:p>
    <w:p w14:paraId="7CCB45CB" w14:textId="77777777" w:rsidR="00243262" w:rsidRDefault="00243262" w:rsidP="00FF66AB">
      <w:pPr>
        <w:pStyle w:val="NoSpacing"/>
        <w:rPr>
          <w:sz w:val="28"/>
          <w:szCs w:val="28"/>
        </w:rPr>
      </w:pPr>
    </w:p>
    <w:p w14:paraId="71D3E582" w14:textId="77777777" w:rsidR="00243262" w:rsidRDefault="00243262" w:rsidP="00FF66AB">
      <w:pPr>
        <w:pStyle w:val="NoSpacing"/>
        <w:rPr>
          <w:sz w:val="28"/>
          <w:szCs w:val="28"/>
        </w:rPr>
      </w:pPr>
    </w:p>
    <w:p w14:paraId="70AA8001" w14:textId="77777777" w:rsidR="00243262" w:rsidRDefault="00243262" w:rsidP="00FF66AB">
      <w:pPr>
        <w:pStyle w:val="NoSpacing"/>
        <w:rPr>
          <w:sz w:val="28"/>
          <w:szCs w:val="28"/>
        </w:rPr>
      </w:pPr>
    </w:p>
    <w:p w14:paraId="367656AC" w14:textId="77777777" w:rsidR="00243262" w:rsidRDefault="00243262" w:rsidP="00FF66AB">
      <w:pPr>
        <w:pStyle w:val="NoSpacing"/>
        <w:rPr>
          <w:sz w:val="28"/>
          <w:szCs w:val="28"/>
        </w:rPr>
      </w:pPr>
    </w:p>
    <w:p w14:paraId="7B7D2806" w14:textId="77777777" w:rsidR="00243262" w:rsidRDefault="00243262" w:rsidP="00FF66AB">
      <w:pPr>
        <w:pStyle w:val="NoSpacing"/>
        <w:rPr>
          <w:sz w:val="28"/>
          <w:szCs w:val="28"/>
        </w:rPr>
      </w:pPr>
    </w:p>
    <w:p w14:paraId="319748AE" w14:textId="77777777" w:rsidR="00243262" w:rsidRDefault="00243262" w:rsidP="00FF66AB">
      <w:pPr>
        <w:pStyle w:val="NoSpacing"/>
        <w:rPr>
          <w:sz w:val="28"/>
          <w:szCs w:val="28"/>
        </w:rPr>
      </w:pPr>
    </w:p>
    <w:p w14:paraId="14CF623D" w14:textId="77777777" w:rsidR="00243262" w:rsidRDefault="00243262" w:rsidP="00FF66AB">
      <w:pPr>
        <w:pStyle w:val="NoSpacing"/>
        <w:rPr>
          <w:sz w:val="28"/>
          <w:szCs w:val="28"/>
        </w:rPr>
      </w:pPr>
    </w:p>
    <w:p w14:paraId="3FD8EFA3" w14:textId="77777777" w:rsidR="00243262" w:rsidRDefault="00243262" w:rsidP="00FF66AB">
      <w:pPr>
        <w:pStyle w:val="NoSpacing"/>
        <w:rPr>
          <w:sz w:val="28"/>
          <w:szCs w:val="28"/>
        </w:rPr>
      </w:pPr>
    </w:p>
    <w:p w14:paraId="1B8595C7" w14:textId="77777777" w:rsidR="00243262" w:rsidRDefault="00243262" w:rsidP="00FF66AB">
      <w:pPr>
        <w:pStyle w:val="NoSpacing"/>
        <w:rPr>
          <w:sz w:val="28"/>
          <w:szCs w:val="28"/>
        </w:rPr>
      </w:pPr>
    </w:p>
    <w:p w14:paraId="3051A453" w14:textId="77777777" w:rsidR="00243262" w:rsidRDefault="00243262" w:rsidP="00FF66AB">
      <w:pPr>
        <w:pStyle w:val="NoSpacing"/>
        <w:rPr>
          <w:sz w:val="28"/>
          <w:szCs w:val="28"/>
        </w:rPr>
      </w:pPr>
    </w:p>
    <w:p w14:paraId="46BC6711" w14:textId="02F0147E" w:rsidR="00243262" w:rsidRDefault="00243262" w:rsidP="00FF66AB">
      <w:pPr>
        <w:pStyle w:val="NoSpacing"/>
        <w:rPr>
          <w:sz w:val="28"/>
          <w:szCs w:val="28"/>
        </w:rPr>
      </w:pPr>
      <w:r>
        <w:rPr>
          <w:sz w:val="28"/>
          <w:szCs w:val="28"/>
        </w:rPr>
        <w:t>Gantt Chart</w:t>
      </w:r>
    </w:p>
    <w:p w14:paraId="326867A5" w14:textId="77777777" w:rsidR="00243262" w:rsidRDefault="00243262" w:rsidP="00FF66AB">
      <w:pPr>
        <w:pStyle w:val="NoSpacing"/>
        <w:rPr>
          <w:sz w:val="28"/>
          <w:szCs w:val="28"/>
        </w:rPr>
      </w:pPr>
    </w:p>
    <w:p w14:paraId="0893606B" w14:textId="247B1F58" w:rsidR="00243262" w:rsidRDefault="00243262" w:rsidP="00FF66AB">
      <w:pPr>
        <w:pStyle w:val="NoSpacing"/>
        <w:rPr>
          <w:sz w:val="28"/>
          <w:szCs w:val="28"/>
        </w:rPr>
      </w:pPr>
      <w:r>
        <w:rPr>
          <w:noProof/>
          <w:sz w:val="28"/>
          <w:szCs w:val="28"/>
        </w:rPr>
        <w:drawing>
          <wp:inline distT="0" distB="0" distL="0" distR="0" wp14:anchorId="226E2CE4" wp14:editId="16F73FC1">
            <wp:extent cx="6766560" cy="3990340"/>
            <wp:effectExtent l="0" t="0" r="2540" b="0"/>
            <wp:docPr id="145028543" name="Picture 4" descr="A graph with colorful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28543" name="Picture 4" descr="A graph with colorful squares&#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66560" cy="3990340"/>
                    </a:xfrm>
                    <a:prstGeom prst="rect">
                      <a:avLst/>
                    </a:prstGeom>
                  </pic:spPr>
                </pic:pic>
              </a:graphicData>
            </a:graphic>
          </wp:inline>
        </w:drawing>
      </w:r>
    </w:p>
    <w:p w14:paraId="443AE3B1" w14:textId="77777777" w:rsidR="00CD4C3F" w:rsidRDefault="00CD4C3F" w:rsidP="00FF66AB">
      <w:pPr>
        <w:pStyle w:val="NoSpacing"/>
        <w:rPr>
          <w:sz w:val="28"/>
          <w:szCs w:val="28"/>
        </w:rPr>
      </w:pPr>
    </w:p>
    <w:p w14:paraId="378C17B6" w14:textId="77777777" w:rsidR="00CD4C3F" w:rsidRDefault="00CD4C3F" w:rsidP="00FF66AB">
      <w:pPr>
        <w:pStyle w:val="NoSpacing"/>
        <w:rPr>
          <w:sz w:val="28"/>
          <w:szCs w:val="28"/>
        </w:rPr>
      </w:pPr>
    </w:p>
    <w:p w14:paraId="1C3EA9E2" w14:textId="77777777" w:rsidR="00CD4C3F" w:rsidRDefault="00CD4C3F" w:rsidP="00FF66AB">
      <w:pPr>
        <w:pStyle w:val="NoSpacing"/>
        <w:rPr>
          <w:sz w:val="28"/>
          <w:szCs w:val="28"/>
        </w:rPr>
      </w:pPr>
    </w:p>
    <w:p w14:paraId="63BE5175" w14:textId="77777777" w:rsidR="00243262" w:rsidRDefault="00243262" w:rsidP="00FF66AB">
      <w:pPr>
        <w:pStyle w:val="NoSpacing"/>
        <w:rPr>
          <w:sz w:val="28"/>
          <w:szCs w:val="28"/>
        </w:rPr>
      </w:pPr>
    </w:p>
    <w:p w14:paraId="7A568EDD" w14:textId="77777777" w:rsidR="000B3C90" w:rsidRDefault="000B3C90" w:rsidP="00FF66AB">
      <w:pPr>
        <w:pStyle w:val="NoSpacing"/>
        <w:rPr>
          <w:sz w:val="28"/>
          <w:szCs w:val="28"/>
        </w:rPr>
      </w:pPr>
    </w:p>
    <w:p w14:paraId="384527DF" w14:textId="77777777" w:rsidR="00676F0B" w:rsidRDefault="00676F0B" w:rsidP="00FF66AB">
      <w:pPr>
        <w:pStyle w:val="NoSpacing"/>
        <w:rPr>
          <w:sz w:val="28"/>
          <w:szCs w:val="28"/>
        </w:rPr>
      </w:pPr>
    </w:p>
    <w:p w14:paraId="4F6D21C0" w14:textId="77777777" w:rsidR="00CD4C3F" w:rsidRDefault="00CD4C3F" w:rsidP="00FF66AB">
      <w:pPr>
        <w:pStyle w:val="NoSpacing"/>
        <w:rPr>
          <w:sz w:val="28"/>
          <w:szCs w:val="28"/>
        </w:rPr>
      </w:pPr>
    </w:p>
    <w:p w14:paraId="333026CE" w14:textId="77777777" w:rsidR="00CD4C3F" w:rsidRDefault="00CD4C3F" w:rsidP="00FF66AB">
      <w:pPr>
        <w:pStyle w:val="NoSpacing"/>
        <w:rPr>
          <w:sz w:val="28"/>
          <w:szCs w:val="28"/>
        </w:rPr>
      </w:pPr>
    </w:p>
    <w:p w14:paraId="0D6B3593" w14:textId="77777777" w:rsidR="00CD4C3F" w:rsidRDefault="00CD4C3F" w:rsidP="00FF66AB">
      <w:pPr>
        <w:pStyle w:val="NoSpacing"/>
        <w:rPr>
          <w:sz w:val="28"/>
          <w:szCs w:val="28"/>
        </w:rPr>
      </w:pPr>
    </w:p>
    <w:p w14:paraId="5BA116C9" w14:textId="77777777" w:rsidR="00CD4C3F" w:rsidRDefault="00CD4C3F" w:rsidP="00FF66AB">
      <w:pPr>
        <w:pStyle w:val="NoSpacing"/>
        <w:rPr>
          <w:sz w:val="28"/>
          <w:szCs w:val="28"/>
        </w:rPr>
      </w:pPr>
    </w:p>
    <w:p w14:paraId="23A863B7" w14:textId="77777777" w:rsidR="00CD4C3F" w:rsidRDefault="00CD4C3F" w:rsidP="00FF66AB">
      <w:pPr>
        <w:pStyle w:val="NoSpacing"/>
        <w:rPr>
          <w:sz w:val="28"/>
          <w:szCs w:val="28"/>
        </w:rPr>
      </w:pPr>
    </w:p>
    <w:p w14:paraId="1F1253FB" w14:textId="77777777" w:rsidR="00CD4C3F" w:rsidRDefault="00CD4C3F" w:rsidP="00FF66AB">
      <w:pPr>
        <w:pStyle w:val="NoSpacing"/>
        <w:rPr>
          <w:sz w:val="28"/>
          <w:szCs w:val="28"/>
        </w:rPr>
      </w:pPr>
    </w:p>
    <w:p w14:paraId="5304E5DE" w14:textId="77777777" w:rsidR="00CD4C3F" w:rsidRDefault="00CD4C3F" w:rsidP="00FF66AB">
      <w:pPr>
        <w:pStyle w:val="NoSpacing"/>
        <w:rPr>
          <w:sz w:val="28"/>
          <w:szCs w:val="28"/>
        </w:rPr>
      </w:pPr>
    </w:p>
    <w:p w14:paraId="7DF79524" w14:textId="77777777" w:rsidR="00CD4C3F" w:rsidRDefault="00CD4C3F" w:rsidP="00FF66AB">
      <w:pPr>
        <w:pStyle w:val="NoSpacing"/>
        <w:rPr>
          <w:sz w:val="28"/>
          <w:szCs w:val="28"/>
        </w:rPr>
      </w:pPr>
    </w:p>
    <w:p w14:paraId="09067470" w14:textId="77777777" w:rsidR="00CD4C3F" w:rsidRDefault="00CD4C3F" w:rsidP="00FF66AB">
      <w:pPr>
        <w:pStyle w:val="NoSpacing"/>
        <w:rPr>
          <w:sz w:val="28"/>
          <w:szCs w:val="28"/>
        </w:rPr>
      </w:pPr>
    </w:p>
    <w:p w14:paraId="3CD7868F" w14:textId="77777777" w:rsidR="00CD4C3F" w:rsidRDefault="00CD4C3F" w:rsidP="00FF66AB">
      <w:pPr>
        <w:pStyle w:val="NoSpacing"/>
        <w:rPr>
          <w:sz w:val="28"/>
          <w:szCs w:val="28"/>
        </w:rPr>
      </w:pPr>
    </w:p>
    <w:p w14:paraId="66E25F7F" w14:textId="77777777" w:rsidR="00CD4C3F" w:rsidRDefault="00CD4C3F" w:rsidP="00FF66AB">
      <w:pPr>
        <w:pStyle w:val="NoSpacing"/>
        <w:rPr>
          <w:sz w:val="28"/>
          <w:szCs w:val="28"/>
        </w:rPr>
      </w:pPr>
    </w:p>
    <w:p w14:paraId="7E5F4AB3" w14:textId="77777777" w:rsidR="00CD4C3F" w:rsidRDefault="00CD4C3F" w:rsidP="00FF66AB">
      <w:pPr>
        <w:pStyle w:val="NoSpacing"/>
        <w:rPr>
          <w:sz w:val="28"/>
          <w:szCs w:val="28"/>
        </w:rPr>
      </w:pPr>
    </w:p>
    <w:p w14:paraId="2833228D" w14:textId="77777777" w:rsidR="00CD4C3F" w:rsidRDefault="00CD4C3F" w:rsidP="00FF66AB">
      <w:pPr>
        <w:pStyle w:val="NoSpacing"/>
        <w:rPr>
          <w:sz w:val="28"/>
          <w:szCs w:val="28"/>
        </w:rPr>
      </w:pPr>
    </w:p>
    <w:p w14:paraId="2BD5A76E" w14:textId="5244746B" w:rsidR="00CD4C3F" w:rsidRPr="00CD4C3F" w:rsidRDefault="00CD4C3F" w:rsidP="00FF66AB">
      <w:pPr>
        <w:pStyle w:val="NoSpacing"/>
        <w:rPr>
          <w:sz w:val="32"/>
          <w:szCs w:val="32"/>
        </w:rPr>
      </w:pPr>
      <w:r>
        <w:rPr>
          <w:sz w:val="32"/>
          <w:szCs w:val="32"/>
        </w:rPr>
        <w:t>Database Diagram</w:t>
      </w:r>
    </w:p>
    <w:p w14:paraId="0F62AB50" w14:textId="77777777" w:rsidR="00CD4C3F" w:rsidRDefault="00CD4C3F" w:rsidP="00FF66AB">
      <w:pPr>
        <w:pStyle w:val="NoSpacing"/>
        <w:rPr>
          <w:sz w:val="28"/>
          <w:szCs w:val="28"/>
        </w:rPr>
      </w:pPr>
    </w:p>
    <w:p w14:paraId="1EAE95C8" w14:textId="77777777" w:rsidR="00CD4C3F" w:rsidRDefault="00CD4C3F" w:rsidP="00FF66AB">
      <w:pPr>
        <w:pStyle w:val="NoSpacing"/>
        <w:rPr>
          <w:sz w:val="28"/>
          <w:szCs w:val="28"/>
        </w:rPr>
      </w:pPr>
    </w:p>
    <w:p w14:paraId="2C7193C2" w14:textId="0FFF21CC" w:rsidR="00676F0B" w:rsidRDefault="00CD4C3F" w:rsidP="00FF66AB">
      <w:pPr>
        <w:pStyle w:val="NoSpacing"/>
        <w:rPr>
          <w:sz w:val="28"/>
          <w:szCs w:val="28"/>
        </w:rPr>
      </w:pPr>
      <w:r>
        <w:rPr>
          <w:noProof/>
          <w:sz w:val="28"/>
          <w:szCs w:val="28"/>
        </w:rPr>
        <w:drawing>
          <wp:inline distT="0" distB="0" distL="0" distR="0" wp14:anchorId="49C05192" wp14:editId="0C8026E8">
            <wp:extent cx="6766560" cy="5114925"/>
            <wp:effectExtent l="0" t="0" r="2540" b="3175"/>
            <wp:docPr id="21057622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762237" name="Picture 2105762237"/>
                    <pic:cNvPicPr/>
                  </pic:nvPicPr>
                  <pic:blipFill>
                    <a:blip r:embed="rId10">
                      <a:extLst>
                        <a:ext uri="{28A0092B-C50C-407E-A947-70E740481C1C}">
                          <a14:useLocalDpi xmlns:a14="http://schemas.microsoft.com/office/drawing/2010/main" val="0"/>
                        </a:ext>
                      </a:extLst>
                    </a:blip>
                    <a:stretch>
                      <a:fillRect/>
                    </a:stretch>
                  </pic:blipFill>
                  <pic:spPr>
                    <a:xfrm>
                      <a:off x="0" y="0"/>
                      <a:ext cx="6766560" cy="5114925"/>
                    </a:xfrm>
                    <a:prstGeom prst="rect">
                      <a:avLst/>
                    </a:prstGeom>
                  </pic:spPr>
                </pic:pic>
              </a:graphicData>
            </a:graphic>
          </wp:inline>
        </w:drawing>
      </w:r>
    </w:p>
    <w:p w14:paraId="1B93D8AE" w14:textId="77777777" w:rsidR="00676F0B" w:rsidRDefault="00676F0B" w:rsidP="00FF66AB">
      <w:pPr>
        <w:pStyle w:val="NoSpacing"/>
        <w:rPr>
          <w:sz w:val="28"/>
          <w:szCs w:val="28"/>
        </w:rPr>
      </w:pPr>
    </w:p>
    <w:p w14:paraId="335DE75F" w14:textId="77777777" w:rsidR="00676F0B" w:rsidRDefault="00676F0B" w:rsidP="00FF66AB">
      <w:pPr>
        <w:pStyle w:val="NoSpacing"/>
        <w:rPr>
          <w:sz w:val="28"/>
          <w:szCs w:val="28"/>
        </w:rPr>
      </w:pPr>
    </w:p>
    <w:p w14:paraId="7A04D0AB" w14:textId="77777777" w:rsidR="00676F0B" w:rsidRDefault="00676F0B" w:rsidP="00FF66AB">
      <w:pPr>
        <w:pStyle w:val="NoSpacing"/>
        <w:rPr>
          <w:sz w:val="28"/>
          <w:szCs w:val="28"/>
        </w:rPr>
      </w:pPr>
    </w:p>
    <w:p w14:paraId="3BBABA0C" w14:textId="77777777" w:rsidR="00676F0B" w:rsidRDefault="00676F0B" w:rsidP="00FF66AB">
      <w:pPr>
        <w:pStyle w:val="NoSpacing"/>
        <w:rPr>
          <w:sz w:val="28"/>
          <w:szCs w:val="28"/>
        </w:rPr>
      </w:pPr>
    </w:p>
    <w:p w14:paraId="5C5D3110" w14:textId="77777777" w:rsidR="00CD4C3F" w:rsidRDefault="00CD4C3F" w:rsidP="00FF66AB">
      <w:pPr>
        <w:pStyle w:val="NoSpacing"/>
        <w:rPr>
          <w:sz w:val="28"/>
          <w:szCs w:val="28"/>
        </w:rPr>
      </w:pPr>
    </w:p>
    <w:p w14:paraId="13BE5BB7" w14:textId="77777777" w:rsidR="00CD4C3F" w:rsidRDefault="00CD4C3F" w:rsidP="00FF66AB">
      <w:pPr>
        <w:pStyle w:val="NoSpacing"/>
        <w:rPr>
          <w:sz w:val="28"/>
          <w:szCs w:val="28"/>
        </w:rPr>
      </w:pPr>
    </w:p>
    <w:p w14:paraId="5CA9F72C" w14:textId="77777777" w:rsidR="00CD4C3F" w:rsidRDefault="00CD4C3F" w:rsidP="00FF66AB">
      <w:pPr>
        <w:pStyle w:val="NoSpacing"/>
        <w:rPr>
          <w:sz w:val="28"/>
          <w:szCs w:val="28"/>
        </w:rPr>
      </w:pPr>
    </w:p>
    <w:p w14:paraId="5E2BBA25" w14:textId="77777777" w:rsidR="00CD4C3F" w:rsidRDefault="00CD4C3F" w:rsidP="00FF66AB">
      <w:pPr>
        <w:pStyle w:val="NoSpacing"/>
        <w:rPr>
          <w:sz w:val="28"/>
          <w:szCs w:val="28"/>
        </w:rPr>
      </w:pPr>
    </w:p>
    <w:p w14:paraId="2C318265" w14:textId="77777777" w:rsidR="00CD4C3F" w:rsidRDefault="00CD4C3F" w:rsidP="00FF66AB">
      <w:pPr>
        <w:pStyle w:val="NoSpacing"/>
        <w:rPr>
          <w:sz w:val="28"/>
          <w:szCs w:val="28"/>
        </w:rPr>
      </w:pPr>
    </w:p>
    <w:p w14:paraId="59A3D00B" w14:textId="77777777" w:rsidR="00CD4C3F" w:rsidRDefault="00CD4C3F" w:rsidP="00FF66AB">
      <w:pPr>
        <w:pStyle w:val="NoSpacing"/>
        <w:rPr>
          <w:sz w:val="28"/>
          <w:szCs w:val="28"/>
        </w:rPr>
      </w:pPr>
    </w:p>
    <w:p w14:paraId="193724E2" w14:textId="77777777" w:rsidR="00CD4C3F" w:rsidRDefault="00CD4C3F" w:rsidP="00FF66AB">
      <w:pPr>
        <w:pStyle w:val="NoSpacing"/>
        <w:rPr>
          <w:sz w:val="28"/>
          <w:szCs w:val="28"/>
        </w:rPr>
      </w:pPr>
    </w:p>
    <w:p w14:paraId="46444477" w14:textId="6EBF535E" w:rsidR="00CD4C3F" w:rsidRPr="00CD4C3F" w:rsidRDefault="00CD4C3F" w:rsidP="00FF66AB">
      <w:pPr>
        <w:pStyle w:val="NoSpacing"/>
        <w:rPr>
          <w:sz w:val="32"/>
          <w:szCs w:val="32"/>
        </w:rPr>
      </w:pPr>
      <w:r>
        <w:rPr>
          <w:sz w:val="32"/>
          <w:szCs w:val="32"/>
        </w:rPr>
        <w:t>User Stories Diagram</w:t>
      </w:r>
    </w:p>
    <w:p w14:paraId="53A89C6E" w14:textId="77777777" w:rsidR="00CD4C3F" w:rsidRDefault="00CD4C3F" w:rsidP="00FF66AB">
      <w:pPr>
        <w:pStyle w:val="NoSpacing"/>
        <w:rPr>
          <w:sz w:val="28"/>
          <w:szCs w:val="28"/>
        </w:rPr>
      </w:pPr>
    </w:p>
    <w:p w14:paraId="606CCB35" w14:textId="77777777" w:rsidR="00CD4C3F" w:rsidRDefault="00CD4C3F" w:rsidP="00FF66AB">
      <w:pPr>
        <w:pStyle w:val="NoSpacing"/>
        <w:rPr>
          <w:sz w:val="28"/>
          <w:szCs w:val="28"/>
        </w:rPr>
      </w:pPr>
    </w:p>
    <w:p w14:paraId="1F80962A" w14:textId="790C8F89" w:rsidR="00676F0B" w:rsidRDefault="00CD4C3F" w:rsidP="00FF66AB">
      <w:pPr>
        <w:pStyle w:val="NoSpacing"/>
        <w:rPr>
          <w:sz w:val="28"/>
          <w:szCs w:val="28"/>
        </w:rPr>
      </w:pPr>
      <w:r>
        <w:rPr>
          <w:noProof/>
          <w:sz w:val="28"/>
          <w:szCs w:val="28"/>
        </w:rPr>
        <w:drawing>
          <wp:inline distT="0" distB="0" distL="0" distR="0" wp14:anchorId="71EB75B9" wp14:editId="167F861C">
            <wp:extent cx="5943600" cy="5245100"/>
            <wp:effectExtent l="0" t="0" r="0" b="0"/>
            <wp:docPr id="736597782" name="Picture 6"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97782" name="Picture 6" descr="A diagram of a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5245100"/>
                    </a:xfrm>
                    <a:prstGeom prst="rect">
                      <a:avLst/>
                    </a:prstGeom>
                  </pic:spPr>
                </pic:pic>
              </a:graphicData>
            </a:graphic>
          </wp:inline>
        </w:drawing>
      </w:r>
    </w:p>
    <w:p w14:paraId="58825DF1" w14:textId="77777777" w:rsidR="00676F0B" w:rsidRDefault="00676F0B" w:rsidP="00FF66AB">
      <w:pPr>
        <w:pStyle w:val="NoSpacing"/>
        <w:rPr>
          <w:sz w:val="28"/>
          <w:szCs w:val="28"/>
        </w:rPr>
      </w:pPr>
    </w:p>
    <w:p w14:paraId="6090AE21" w14:textId="77777777" w:rsidR="00676F0B" w:rsidRDefault="00676F0B" w:rsidP="00FF66AB">
      <w:pPr>
        <w:pStyle w:val="NoSpacing"/>
        <w:rPr>
          <w:sz w:val="28"/>
          <w:szCs w:val="28"/>
        </w:rPr>
      </w:pPr>
    </w:p>
    <w:p w14:paraId="0960CD5B" w14:textId="77777777" w:rsidR="00676F0B" w:rsidRDefault="00676F0B" w:rsidP="00FF66AB">
      <w:pPr>
        <w:pStyle w:val="NoSpacing"/>
        <w:rPr>
          <w:sz w:val="28"/>
          <w:szCs w:val="28"/>
        </w:rPr>
      </w:pPr>
    </w:p>
    <w:p w14:paraId="050B8C62" w14:textId="77777777" w:rsidR="00302C3C" w:rsidRDefault="00302C3C" w:rsidP="00FF66AB">
      <w:pPr>
        <w:pStyle w:val="NoSpacing"/>
        <w:rPr>
          <w:sz w:val="28"/>
          <w:szCs w:val="28"/>
        </w:rPr>
      </w:pPr>
    </w:p>
    <w:p w14:paraId="734A4925" w14:textId="77777777" w:rsidR="00302C3C" w:rsidRDefault="00302C3C" w:rsidP="00FF66AB">
      <w:pPr>
        <w:pStyle w:val="NoSpacing"/>
        <w:rPr>
          <w:sz w:val="28"/>
          <w:szCs w:val="28"/>
        </w:rPr>
      </w:pPr>
    </w:p>
    <w:p w14:paraId="0377B5D1" w14:textId="77777777" w:rsidR="00302C3C" w:rsidRDefault="00302C3C" w:rsidP="00FF66AB">
      <w:pPr>
        <w:pStyle w:val="NoSpacing"/>
        <w:rPr>
          <w:sz w:val="28"/>
          <w:szCs w:val="28"/>
        </w:rPr>
      </w:pPr>
    </w:p>
    <w:p w14:paraId="0E5C5938" w14:textId="2286C162" w:rsidR="00FF66AB" w:rsidRPr="00FF66AB" w:rsidRDefault="00FF66AB" w:rsidP="00FF66AB">
      <w:pPr>
        <w:pStyle w:val="NoSpacing"/>
        <w:rPr>
          <w:sz w:val="28"/>
          <w:szCs w:val="28"/>
        </w:rPr>
      </w:pPr>
      <w:proofErr w:type="gramStart"/>
      <w:r w:rsidRPr="00FF66AB">
        <w:rPr>
          <w:sz w:val="28"/>
          <w:szCs w:val="28"/>
        </w:rPr>
        <w:t>This stories</w:t>
      </w:r>
      <w:proofErr w:type="gramEnd"/>
      <w:r w:rsidRPr="00FF66AB">
        <w:rPr>
          <w:sz w:val="28"/>
          <w:szCs w:val="28"/>
        </w:rPr>
        <w:t xml:space="preserve"> identifies: </w:t>
      </w:r>
    </w:p>
    <w:p w14:paraId="70981A09" w14:textId="0E0FC745" w:rsidR="00FF66AB" w:rsidRPr="00FF66AB" w:rsidRDefault="00FF66AB" w:rsidP="00FF66AB">
      <w:pPr>
        <w:pStyle w:val="NoSpacing"/>
        <w:rPr>
          <w:sz w:val="28"/>
          <w:szCs w:val="28"/>
        </w:rPr>
      </w:pPr>
      <w:r w:rsidRPr="00FF66AB">
        <w:rPr>
          <w:sz w:val="28"/>
          <w:szCs w:val="28"/>
        </w:rPr>
        <w:t>The user role (user),</w:t>
      </w:r>
    </w:p>
    <w:p w14:paraId="162BC867" w14:textId="77777777" w:rsidR="00FF66AB" w:rsidRPr="00FF66AB" w:rsidRDefault="00FF66AB" w:rsidP="00FF66AB">
      <w:pPr>
        <w:pStyle w:val="NoSpacing"/>
        <w:rPr>
          <w:sz w:val="28"/>
          <w:szCs w:val="28"/>
        </w:rPr>
      </w:pPr>
      <w:r w:rsidRPr="00FF66AB">
        <w:rPr>
          <w:sz w:val="28"/>
          <w:szCs w:val="28"/>
        </w:rPr>
        <w:lastRenderedPageBreak/>
        <w:t>The action or feature (edit a sent message),</w:t>
      </w:r>
    </w:p>
    <w:p w14:paraId="28B3D7EF" w14:textId="77777777" w:rsidR="00FF66AB" w:rsidRDefault="00FF66AB" w:rsidP="00FF66AB">
      <w:pPr>
        <w:pStyle w:val="NoSpacing"/>
        <w:rPr>
          <w:sz w:val="28"/>
          <w:szCs w:val="28"/>
        </w:rPr>
      </w:pPr>
      <w:r w:rsidRPr="00FF66AB">
        <w:rPr>
          <w:sz w:val="28"/>
          <w:szCs w:val="28"/>
        </w:rPr>
        <w:t>The benefit or reason (to correct mistakes).</w:t>
      </w:r>
    </w:p>
    <w:p w14:paraId="43CA4B56" w14:textId="77777777" w:rsidR="00FF66AB" w:rsidRDefault="00FF66AB" w:rsidP="00FF66AB">
      <w:pPr>
        <w:pStyle w:val="NoSpacing"/>
        <w:rPr>
          <w:sz w:val="28"/>
          <w:szCs w:val="28"/>
        </w:rPr>
      </w:pPr>
    </w:p>
    <w:p w14:paraId="4ACE8447" w14:textId="77777777" w:rsidR="00FF66AB" w:rsidRDefault="00FF66AB" w:rsidP="00FF66AB">
      <w:pPr>
        <w:pStyle w:val="NoSpacing"/>
        <w:rPr>
          <w:sz w:val="28"/>
          <w:szCs w:val="28"/>
        </w:rPr>
      </w:pPr>
    </w:p>
    <w:p w14:paraId="2105AC4F" w14:textId="77777777" w:rsidR="00FF66AB" w:rsidRDefault="00FF66AB" w:rsidP="00FF66AB">
      <w:pPr>
        <w:pStyle w:val="NoSpacing"/>
        <w:rPr>
          <w:sz w:val="28"/>
          <w:szCs w:val="28"/>
        </w:rPr>
      </w:pPr>
    </w:p>
    <w:p w14:paraId="38C74CA6" w14:textId="77777777" w:rsidR="00CD4C3F" w:rsidRDefault="00CD4C3F" w:rsidP="004670DD">
      <w:pPr>
        <w:pStyle w:val="NoSpacing"/>
        <w:rPr>
          <w:sz w:val="28"/>
          <w:szCs w:val="28"/>
        </w:rPr>
      </w:pPr>
    </w:p>
    <w:p w14:paraId="7A6FF856" w14:textId="77777777" w:rsidR="00CD4C3F" w:rsidRDefault="00CD4C3F" w:rsidP="004670DD">
      <w:pPr>
        <w:pStyle w:val="NoSpacing"/>
        <w:rPr>
          <w:sz w:val="28"/>
          <w:szCs w:val="28"/>
        </w:rPr>
      </w:pPr>
    </w:p>
    <w:p w14:paraId="20C00493" w14:textId="77777777" w:rsidR="00CD4C3F" w:rsidRDefault="00CD4C3F" w:rsidP="004670DD">
      <w:pPr>
        <w:pStyle w:val="NoSpacing"/>
        <w:rPr>
          <w:sz w:val="28"/>
          <w:szCs w:val="28"/>
        </w:rPr>
      </w:pPr>
    </w:p>
    <w:p w14:paraId="17583A4C" w14:textId="77777777" w:rsidR="00CD4C3F" w:rsidRDefault="00CD4C3F" w:rsidP="004670DD">
      <w:pPr>
        <w:pStyle w:val="NoSpacing"/>
        <w:rPr>
          <w:sz w:val="28"/>
          <w:szCs w:val="28"/>
        </w:rPr>
      </w:pPr>
    </w:p>
    <w:p w14:paraId="5C524F02" w14:textId="017C4463" w:rsidR="00FF66AB" w:rsidRPr="005F0456" w:rsidRDefault="00FF66AB" w:rsidP="004670DD">
      <w:pPr>
        <w:pStyle w:val="NoSpacing"/>
      </w:pPr>
      <w:r w:rsidRPr="00FF66AB">
        <w:rPr>
          <w:sz w:val="28"/>
          <w:szCs w:val="28"/>
        </w:rPr>
        <w:t>PROJECT BACKLOG</w:t>
      </w:r>
    </w:p>
    <w:p w14:paraId="3E967025" w14:textId="77777777" w:rsidR="00FF66AB" w:rsidRDefault="00FF66AB" w:rsidP="004670DD">
      <w:pPr>
        <w:pStyle w:val="NoSpacing"/>
      </w:pPr>
    </w:p>
    <w:tbl>
      <w:tblPr>
        <w:tblStyle w:val="GridTable5Dark"/>
        <w:tblW w:w="0" w:type="auto"/>
        <w:tblLook w:val="04A0" w:firstRow="1" w:lastRow="0" w:firstColumn="1" w:lastColumn="0" w:noHBand="0" w:noVBand="1"/>
      </w:tblPr>
      <w:tblGrid>
        <w:gridCol w:w="1435"/>
        <w:gridCol w:w="1330"/>
        <w:gridCol w:w="3484"/>
        <w:gridCol w:w="4300"/>
      </w:tblGrid>
      <w:tr w:rsidR="00FF66AB" w14:paraId="6E35B439" w14:textId="77777777" w:rsidTr="00FF66AB">
        <w:trPr>
          <w:cnfStyle w:val="100000000000" w:firstRow="1" w:lastRow="0" w:firstColumn="0" w:lastColumn="0" w:oddVBand="0" w:evenVBand="0" w:oddHBand="0" w:evenHBand="0" w:firstRowFirstColumn="0" w:firstRowLastColumn="0" w:lastRowFirstColumn="0" w:lastRowLastColumn="0"/>
          <w:trHeight w:val="1051"/>
        </w:trPr>
        <w:tc>
          <w:tcPr>
            <w:cnfStyle w:val="001000000000" w:firstRow="0" w:lastRow="0" w:firstColumn="1" w:lastColumn="0" w:oddVBand="0" w:evenVBand="0" w:oddHBand="0" w:evenHBand="0" w:firstRowFirstColumn="0" w:firstRowLastColumn="0" w:lastRowFirstColumn="0" w:lastRowLastColumn="0"/>
            <w:tcW w:w="1435" w:type="dxa"/>
          </w:tcPr>
          <w:p w14:paraId="2CF6243C" w14:textId="77777777" w:rsidR="00FF66AB" w:rsidRDefault="00FF66AB" w:rsidP="00764816">
            <w:r>
              <w:t>Priority</w:t>
            </w:r>
          </w:p>
        </w:tc>
        <w:tc>
          <w:tcPr>
            <w:tcW w:w="1330" w:type="dxa"/>
          </w:tcPr>
          <w:p w14:paraId="79D8EF62" w14:textId="77777777" w:rsidR="00FF66AB" w:rsidRDefault="00FF66AB" w:rsidP="00764816">
            <w:pPr>
              <w:cnfStyle w:val="100000000000" w:firstRow="1" w:lastRow="0" w:firstColumn="0" w:lastColumn="0" w:oddVBand="0" w:evenVBand="0" w:oddHBand="0" w:evenHBand="0" w:firstRowFirstColumn="0" w:firstRowLastColumn="0" w:lastRowFirstColumn="0" w:lastRowLastColumn="0"/>
            </w:pPr>
            <w:r>
              <w:t>User Story Number</w:t>
            </w:r>
          </w:p>
        </w:tc>
        <w:tc>
          <w:tcPr>
            <w:tcW w:w="3484" w:type="dxa"/>
          </w:tcPr>
          <w:p w14:paraId="12646E6D" w14:textId="77777777" w:rsidR="00FF66AB" w:rsidRDefault="00FF66AB" w:rsidP="00764816">
            <w:pPr>
              <w:cnfStyle w:val="100000000000" w:firstRow="1" w:lastRow="0" w:firstColumn="0" w:lastColumn="0" w:oddVBand="0" w:evenVBand="0" w:oddHBand="0" w:evenHBand="0" w:firstRowFirstColumn="0" w:firstRowLastColumn="0" w:lastRowFirstColumn="0" w:lastRowLastColumn="0"/>
            </w:pPr>
            <w:r>
              <w:t xml:space="preserve">Planning Poker Game: </w:t>
            </w:r>
            <w:r w:rsidRPr="00625DCC">
              <w:t>Story Points for every User Story</w:t>
            </w:r>
          </w:p>
        </w:tc>
        <w:tc>
          <w:tcPr>
            <w:tcW w:w="4300" w:type="dxa"/>
          </w:tcPr>
          <w:p w14:paraId="31ED0DC3" w14:textId="77777777" w:rsidR="00FF66AB" w:rsidRDefault="00FF66AB" w:rsidP="00764816">
            <w:pPr>
              <w:cnfStyle w:val="100000000000" w:firstRow="1" w:lastRow="0" w:firstColumn="0" w:lastColumn="0" w:oddVBand="0" w:evenVBand="0" w:oddHBand="0" w:evenHBand="0" w:firstRowFirstColumn="0" w:firstRowLastColumn="0" w:lastRowFirstColumn="0" w:lastRowLastColumn="0"/>
            </w:pPr>
            <w:r>
              <w:t>User Story Description</w:t>
            </w:r>
          </w:p>
        </w:tc>
      </w:tr>
      <w:tr w:rsidR="00FF66AB" w14:paraId="0345CF95" w14:textId="77777777" w:rsidTr="00FF66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35" w:type="dxa"/>
          </w:tcPr>
          <w:p w14:paraId="1D4FEC5D" w14:textId="77777777" w:rsidR="00FF66AB" w:rsidRDefault="00FF66AB" w:rsidP="00764816">
            <w:r>
              <w:t>High</w:t>
            </w:r>
          </w:p>
        </w:tc>
        <w:tc>
          <w:tcPr>
            <w:tcW w:w="1330" w:type="dxa"/>
          </w:tcPr>
          <w:p w14:paraId="1E2B76CA"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1</w:t>
            </w:r>
          </w:p>
        </w:tc>
        <w:tc>
          <w:tcPr>
            <w:tcW w:w="3484" w:type="dxa"/>
          </w:tcPr>
          <w:p w14:paraId="0478F668"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8</w:t>
            </w:r>
          </w:p>
        </w:tc>
        <w:tc>
          <w:tcPr>
            <w:tcW w:w="4300" w:type="dxa"/>
          </w:tcPr>
          <w:p w14:paraId="2F91B126"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Send and receive messages</w:t>
            </w:r>
          </w:p>
        </w:tc>
      </w:tr>
      <w:tr w:rsidR="00FF66AB" w14:paraId="5B600E83" w14:textId="77777777" w:rsidTr="00FF66AB">
        <w:trPr>
          <w:trHeight w:val="687"/>
        </w:trPr>
        <w:tc>
          <w:tcPr>
            <w:cnfStyle w:val="001000000000" w:firstRow="0" w:lastRow="0" w:firstColumn="1" w:lastColumn="0" w:oddVBand="0" w:evenVBand="0" w:oddHBand="0" w:evenHBand="0" w:firstRowFirstColumn="0" w:firstRowLastColumn="0" w:lastRowFirstColumn="0" w:lastRowLastColumn="0"/>
            <w:tcW w:w="1435" w:type="dxa"/>
          </w:tcPr>
          <w:p w14:paraId="28393343" w14:textId="77777777" w:rsidR="00FF66AB" w:rsidRDefault="00FF66AB" w:rsidP="00764816">
            <w:r>
              <w:t>High</w:t>
            </w:r>
          </w:p>
        </w:tc>
        <w:tc>
          <w:tcPr>
            <w:tcW w:w="1330" w:type="dxa"/>
          </w:tcPr>
          <w:p w14:paraId="35706AA8"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11</w:t>
            </w:r>
          </w:p>
        </w:tc>
        <w:tc>
          <w:tcPr>
            <w:tcW w:w="3484" w:type="dxa"/>
          </w:tcPr>
          <w:p w14:paraId="34B88D4B"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21</w:t>
            </w:r>
          </w:p>
        </w:tc>
        <w:tc>
          <w:tcPr>
            <w:tcW w:w="4300" w:type="dxa"/>
          </w:tcPr>
          <w:p w14:paraId="27113D0E"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Separate section for documents</w:t>
            </w:r>
          </w:p>
        </w:tc>
      </w:tr>
      <w:tr w:rsidR="00FF66AB" w14:paraId="126D132A" w14:textId="77777777" w:rsidTr="00FF66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35" w:type="dxa"/>
          </w:tcPr>
          <w:p w14:paraId="0F199BEC" w14:textId="77777777" w:rsidR="00FF66AB" w:rsidRDefault="00FF66AB" w:rsidP="00764816">
            <w:r>
              <w:t>High</w:t>
            </w:r>
          </w:p>
        </w:tc>
        <w:tc>
          <w:tcPr>
            <w:tcW w:w="1330" w:type="dxa"/>
          </w:tcPr>
          <w:p w14:paraId="647F6886"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12</w:t>
            </w:r>
          </w:p>
        </w:tc>
        <w:tc>
          <w:tcPr>
            <w:tcW w:w="3484" w:type="dxa"/>
          </w:tcPr>
          <w:p w14:paraId="06D9DAF0" w14:textId="77777777" w:rsidR="00FF66AB" w:rsidRPr="008B261D" w:rsidRDefault="00FF66AB" w:rsidP="00764816">
            <w:pPr>
              <w:cnfStyle w:val="000000100000" w:firstRow="0" w:lastRow="0" w:firstColumn="0" w:lastColumn="0" w:oddVBand="0" w:evenVBand="0" w:oddHBand="1" w:evenHBand="0" w:firstRowFirstColumn="0" w:firstRowLastColumn="0" w:lastRowFirstColumn="0" w:lastRowLastColumn="0"/>
            </w:pPr>
            <w:r>
              <w:t>21</w:t>
            </w:r>
          </w:p>
        </w:tc>
        <w:tc>
          <w:tcPr>
            <w:tcW w:w="4300" w:type="dxa"/>
          </w:tcPr>
          <w:p w14:paraId="6EB0DF22"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rsidRPr="008B261D">
              <w:t>Separate section for photos</w:t>
            </w:r>
          </w:p>
        </w:tc>
      </w:tr>
      <w:tr w:rsidR="00FF66AB" w14:paraId="2F05312F" w14:textId="77777777" w:rsidTr="00FF66AB">
        <w:trPr>
          <w:trHeight w:val="350"/>
        </w:trPr>
        <w:tc>
          <w:tcPr>
            <w:cnfStyle w:val="001000000000" w:firstRow="0" w:lastRow="0" w:firstColumn="1" w:lastColumn="0" w:oddVBand="0" w:evenVBand="0" w:oddHBand="0" w:evenHBand="0" w:firstRowFirstColumn="0" w:firstRowLastColumn="0" w:lastRowFirstColumn="0" w:lastRowLastColumn="0"/>
            <w:tcW w:w="1435" w:type="dxa"/>
          </w:tcPr>
          <w:p w14:paraId="7D84F6D0" w14:textId="77777777" w:rsidR="00FF66AB" w:rsidRDefault="00FF66AB" w:rsidP="00764816">
            <w:r>
              <w:t>Medium</w:t>
            </w:r>
          </w:p>
        </w:tc>
        <w:tc>
          <w:tcPr>
            <w:tcW w:w="1330" w:type="dxa"/>
          </w:tcPr>
          <w:p w14:paraId="70FD917B"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2</w:t>
            </w:r>
          </w:p>
        </w:tc>
        <w:tc>
          <w:tcPr>
            <w:tcW w:w="3484" w:type="dxa"/>
          </w:tcPr>
          <w:p w14:paraId="4AC3088E"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13</w:t>
            </w:r>
          </w:p>
        </w:tc>
        <w:tc>
          <w:tcPr>
            <w:tcW w:w="4300" w:type="dxa"/>
          </w:tcPr>
          <w:p w14:paraId="372C0694"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Edit sent messages</w:t>
            </w:r>
          </w:p>
        </w:tc>
      </w:tr>
      <w:tr w:rsidR="00FF66AB" w14:paraId="5354FE06" w14:textId="77777777" w:rsidTr="00FF66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35" w:type="dxa"/>
          </w:tcPr>
          <w:p w14:paraId="753CB49C" w14:textId="77777777" w:rsidR="00FF66AB" w:rsidRDefault="00FF66AB" w:rsidP="00764816">
            <w:r>
              <w:t>Medium</w:t>
            </w:r>
          </w:p>
        </w:tc>
        <w:tc>
          <w:tcPr>
            <w:tcW w:w="1330" w:type="dxa"/>
          </w:tcPr>
          <w:p w14:paraId="34E9AB06"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3</w:t>
            </w:r>
          </w:p>
        </w:tc>
        <w:tc>
          <w:tcPr>
            <w:tcW w:w="3484" w:type="dxa"/>
          </w:tcPr>
          <w:p w14:paraId="0352E3AB" w14:textId="77777777" w:rsidR="00FF66AB" w:rsidRPr="008B261D" w:rsidRDefault="00FF66AB" w:rsidP="00764816">
            <w:pPr>
              <w:cnfStyle w:val="000000100000" w:firstRow="0" w:lastRow="0" w:firstColumn="0" w:lastColumn="0" w:oddVBand="0" w:evenVBand="0" w:oddHBand="1" w:evenHBand="0" w:firstRowFirstColumn="0" w:firstRowLastColumn="0" w:lastRowFirstColumn="0" w:lastRowLastColumn="0"/>
            </w:pPr>
            <w:r>
              <w:t>8</w:t>
            </w:r>
          </w:p>
        </w:tc>
        <w:tc>
          <w:tcPr>
            <w:tcW w:w="4300" w:type="dxa"/>
          </w:tcPr>
          <w:p w14:paraId="1DF4CC79"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rsidRPr="008B261D">
              <w:t>Indication of edited messages</w:t>
            </w:r>
          </w:p>
        </w:tc>
      </w:tr>
      <w:tr w:rsidR="00FF66AB" w14:paraId="22BD2B55" w14:textId="77777777" w:rsidTr="00FF66AB">
        <w:trPr>
          <w:trHeight w:val="701"/>
        </w:trPr>
        <w:tc>
          <w:tcPr>
            <w:cnfStyle w:val="001000000000" w:firstRow="0" w:lastRow="0" w:firstColumn="1" w:lastColumn="0" w:oddVBand="0" w:evenVBand="0" w:oddHBand="0" w:evenHBand="0" w:firstRowFirstColumn="0" w:firstRowLastColumn="0" w:lastRowFirstColumn="0" w:lastRowLastColumn="0"/>
            <w:tcW w:w="1435" w:type="dxa"/>
          </w:tcPr>
          <w:p w14:paraId="7EA20245" w14:textId="77777777" w:rsidR="00FF66AB" w:rsidRDefault="00FF66AB" w:rsidP="00764816">
            <w:r>
              <w:t>Medium</w:t>
            </w:r>
          </w:p>
        </w:tc>
        <w:tc>
          <w:tcPr>
            <w:tcW w:w="1330" w:type="dxa"/>
          </w:tcPr>
          <w:p w14:paraId="283E05F5"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4</w:t>
            </w:r>
          </w:p>
        </w:tc>
        <w:tc>
          <w:tcPr>
            <w:tcW w:w="3484" w:type="dxa"/>
          </w:tcPr>
          <w:p w14:paraId="6E774944"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21</w:t>
            </w:r>
          </w:p>
        </w:tc>
        <w:tc>
          <w:tcPr>
            <w:tcW w:w="4300" w:type="dxa"/>
          </w:tcPr>
          <w:p w14:paraId="7142978F"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Schedule messages for future delivery</w:t>
            </w:r>
          </w:p>
        </w:tc>
      </w:tr>
      <w:tr w:rsidR="00FF66AB" w14:paraId="1F7824B8" w14:textId="77777777" w:rsidTr="00FF66A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435" w:type="dxa"/>
          </w:tcPr>
          <w:p w14:paraId="4E342263" w14:textId="77777777" w:rsidR="00FF66AB" w:rsidRDefault="00FF66AB" w:rsidP="00764816">
            <w:r>
              <w:t>Medium</w:t>
            </w:r>
          </w:p>
        </w:tc>
        <w:tc>
          <w:tcPr>
            <w:tcW w:w="1330" w:type="dxa"/>
          </w:tcPr>
          <w:p w14:paraId="411806E2"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5</w:t>
            </w:r>
          </w:p>
        </w:tc>
        <w:tc>
          <w:tcPr>
            <w:tcW w:w="3484" w:type="dxa"/>
          </w:tcPr>
          <w:p w14:paraId="51CCDA8D" w14:textId="77777777" w:rsidR="00FF66AB" w:rsidRPr="008B261D" w:rsidRDefault="00FF66AB" w:rsidP="00764816">
            <w:pPr>
              <w:cnfStyle w:val="000000100000" w:firstRow="0" w:lastRow="0" w:firstColumn="0" w:lastColumn="0" w:oddVBand="0" w:evenVBand="0" w:oddHBand="1" w:evenHBand="0" w:firstRowFirstColumn="0" w:firstRowLastColumn="0" w:lastRowFirstColumn="0" w:lastRowLastColumn="0"/>
            </w:pPr>
            <w:r>
              <w:t>13</w:t>
            </w:r>
          </w:p>
        </w:tc>
        <w:tc>
          <w:tcPr>
            <w:tcW w:w="4300" w:type="dxa"/>
          </w:tcPr>
          <w:p w14:paraId="3AE933E1"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rsidRPr="008B261D">
              <w:t>View all scheduled messages</w:t>
            </w:r>
          </w:p>
        </w:tc>
      </w:tr>
      <w:tr w:rsidR="00FF66AB" w14:paraId="4AE5BCDD" w14:textId="77777777" w:rsidTr="00FF66AB">
        <w:trPr>
          <w:trHeight w:val="701"/>
        </w:trPr>
        <w:tc>
          <w:tcPr>
            <w:cnfStyle w:val="001000000000" w:firstRow="0" w:lastRow="0" w:firstColumn="1" w:lastColumn="0" w:oddVBand="0" w:evenVBand="0" w:oddHBand="0" w:evenHBand="0" w:firstRowFirstColumn="0" w:firstRowLastColumn="0" w:lastRowFirstColumn="0" w:lastRowLastColumn="0"/>
            <w:tcW w:w="1435" w:type="dxa"/>
          </w:tcPr>
          <w:p w14:paraId="5F25627C" w14:textId="77777777" w:rsidR="00FF66AB" w:rsidRDefault="00FF66AB" w:rsidP="00764816">
            <w:r>
              <w:t>Medium</w:t>
            </w:r>
          </w:p>
        </w:tc>
        <w:tc>
          <w:tcPr>
            <w:tcW w:w="1330" w:type="dxa"/>
          </w:tcPr>
          <w:p w14:paraId="38401F5D"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6</w:t>
            </w:r>
          </w:p>
        </w:tc>
        <w:tc>
          <w:tcPr>
            <w:tcW w:w="3484" w:type="dxa"/>
          </w:tcPr>
          <w:p w14:paraId="0F001758"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8</w:t>
            </w:r>
          </w:p>
        </w:tc>
        <w:tc>
          <w:tcPr>
            <w:tcW w:w="4300" w:type="dxa"/>
          </w:tcPr>
          <w:p w14:paraId="118C354E"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Notification on scheduled message delivery</w:t>
            </w:r>
          </w:p>
        </w:tc>
      </w:tr>
      <w:tr w:rsidR="00FF66AB" w14:paraId="769B0E7A" w14:textId="77777777" w:rsidTr="00FF66AB">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35" w:type="dxa"/>
          </w:tcPr>
          <w:p w14:paraId="6A8B47B8" w14:textId="77777777" w:rsidR="00FF66AB" w:rsidRDefault="00FF66AB" w:rsidP="00764816">
            <w:r>
              <w:t>Medium</w:t>
            </w:r>
          </w:p>
        </w:tc>
        <w:tc>
          <w:tcPr>
            <w:tcW w:w="1330" w:type="dxa"/>
          </w:tcPr>
          <w:p w14:paraId="7C4B4B16"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7</w:t>
            </w:r>
          </w:p>
        </w:tc>
        <w:tc>
          <w:tcPr>
            <w:tcW w:w="3484" w:type="dxa"/>
          </w:tcPr>
          <w:p w14:paraId="6F8C84C0" w14:textId="77777777" w:rsidR="00FF66AB" w:rsidRPr="008B261D" w:rsidRDefault="00FF66AB" w:rsidP="00764816">
            <w:pPr>
              <w:cnfStyle w:val="000000100000" w:firstRow="0" w:lastRow="0" w:firstColumn="0" w:lastColumn="0" w:oddVBand="0" w:evenVBand="0" w:oddHBand="1" w:evenHBand="0" w:firstRowFirstColumn="0" w:firstRowLastColumn="0" w:lastRowFirstColumn="0" w:lastRowLastColumn="0"/>
            </w:pPr>
            <w:r>
              <w:t>3</w:t>
            </w:r>
          </w:p>
        </w:tc>
        <w:tc>
          <w:tcPr>
            <w:tcW w:w="4300" w:type="dxa"/>
          </w:tcPr>
          <w:p w14:paraId="7CCD9A08"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rsidRPr="008B261D">
              <w:t>Set reminders within conversations</w:t>
            </w:r>
          </w:p>
        </w:tc>
      </w:tr>
      <w:tr w:rsidR="00FF66AB" w14:paraId="109019C2" w14:textId="77777777" w:rsidTr="00FF66AB">
        <w:trPr>
          <w:trHeight w:val="350"/>
        </w:trPr>
        <w:tc>
          <w:tcPr>
            <w:cnfStyle w:val="001000000000" w:firstRow="0" w:lastRow="0" w:firstColumn="1" w:lastColumn="0" w:oddVBand="0" w:evenVBand="0" w:oddHBand="0" w:evenHBand="0" w:firstRowFirstColumn="0" w:firstRowLastColumn="0" w:lastRowFirstColumn="0" w:lastRowLastColumn="0"/>
            <w:tcW w:w="1435" w:type="dxa"/>
          </w:tcPr>
          <w:p w14:paraId="35875BFA" w14:textId="77777777" w:rsidR="00FF66AB" w:rsidRDefault="00FF66AB" w:rsidP="00764816">
            <w:r>
              <w:t>Medium</w:t>
            </w:r>
          </w:p>
        </w:tc>
        <w:tc>
          <w:tcPr>
            <w:tcW w:w="1330" w:type="dxa"/>
          </w:tcPr>
          <w:p w14:paraId="24E050D3"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8</w:t>
            </w:r>
          </w:p>
        </w:tc>
        <w:tc>
          <w:tcPr>
            <w:tcW w:w="3484" w:type="dxa"/>
          </w:tcPr>
          <w:p w14:paraId="4C8981AC"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34</w:t>
            </w:r>
          </w:p>
        </w:tc>
        <w:tc>
          <w:tcPr>
            <w:tcW w:w="4300" w:type="dxa"/>
          </w:tcPr>
          <w:p w14:paraId="52408737"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Share live location in real time</w:t>
            </w:r>
          </w:p>
        </w:tc>
      </w:tr>
      <w:tr w:rsidR="00FF66AB" w14:paraId="54374209" w14:textId="77777777" w:rsidTr="00FF66AB">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435" w:type="dxa"/>
          </w:tcPr>
          <w:p w14:paraId="0338D39D" w14:textId="77777777" w:rsidR="00FF66AB" w:rsidRDefault="00FF66AB" w:rsidP="00764816">
            <w:r>
              <w:t>Medium</w:t>
            </w:r>
          </w:p>
        </w:tc>
        <w:tc>
          <w:tcPr>
            <w:tcW w:w="1330" w:type="dxa"/>
          </w:tcPr>
          <w:p w14:paraId="361AE0FD"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9</w:t>
            </w:r>
          </w:p>
        </w:tc>
        <w:tc>
          <w:tcPr>
            <w:tcW w:w="3484" w:type="dxa"/>
          </w:tcPr>
          <w:p w14:paraId="4036112B" w14:textId="77777777" w:rsidR="00FF66AB" w:rsidRPr="008B261D" w:rsidRDefault="00FF66AB" w:rsidP="00764816">
            <w:pPr>
              <w:cnfStyle w:val="000000100000" w:firstRow="0" w:lastRow="0" w:firstColumn="0" w:lastColumn="0" w:oddVBand="0" w:evenVBand="0" w:oddHBand="1" w:evenHBand="0" w:firstRowFirstColumn="0" w:firstRowLastColumn="0" w:lastRowFirstColumn="0" w:lastRowLastColumn="0"/>
            </w:pPr>
            <w:r>
              <w:t>34</w:t>
            </w:r>
          </w:p>
        </w:tc>
        <w:tc>
          <w:tcPr>
            <w:tcW w:w="4300" w:type="dxa"/>
          </w:tcPr>
          <w:p w14:paraId="753D857F"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rsidRPr="008B261D">
              <w:t>Allow friends to track journey</w:t>
            </w:r>
          </w:p>
        </w:tc>
      </w:tr>
      <w:tr w:rsidR="00FF66AB" w14:paraId="561C46A5" w14:textId="77777777" w:rsidTr="00FF66AB">
        <w:trPr>
          <w:trHeight w:val="350"/>
        </w:trPr>
        <w:tc>
          <w:tcPr>
            <w:cnfStyle w:val="001000000000" w:firstRow="0" w:lastRow="0" w:firstColumn="1" w:lastColumn="0" w:oddVBand="0" w:evenVBand="0" w:oddHBand="0" w:evenHBand="0" w:firstRowFirstColumn="0" w:firstRowLastColumn="0" w:lastRowFirstColumn="0" w:lastRowLastColumn="0"/>
            <w:tcW w:w="1435" w:type="dxa"/>
          </w:tcPr>
          <w:p w14:paraId="66ED387F" w14:textId="77777777" w:rsidR="00FF66AB" w:rsidRDefault="00FF66AB" w:rsidP="00764816">
            <w:r>
              <w:t>Medium</w:t>
            </w:r>
          </w:p>
        </w:tc>
        <w:tc>
          <w:tcPr>
            <w:tcW w:w="1330" w:type="dxa"/>
          </w:tcPr>
          <w:p w14:paraId="359D4930"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10</w:t>
            </w:r>
          </w:p>
        </w:tc>
        <w:tc>
          <w:tcPr>
            <w:tcW w:w="3484" w:type="dxa"/>
          </w:tcPr>
          <w:p w14:paraId="6E0D833D"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34</w:t>
            </w:r>
          </w:p>
        </w:tc>
        <w:tc>
          <w:tcPr>
            <w:tcW w:w="4300" w:type="dxa"/>
          </w:tcPr>
          <w:p w14:paraId="17709BF8"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View route of shared journey</w:t>
            </w:r>
          </w:p>
        </w:tc>
      </w:tr>
      <w:tr w:rsidR="00FF66AB" w14:paraId="0E6B639D" w14:textId="77777777" w:rsidTr="00FF66AB">
        <w:trPr>
          <w:cnfStyle w:val="000000100000" w:firstRow="0" w:lastRow="0" w:firstColumn="0" w:lastColumn="0" w:oddVBand="0" w:evenVBand="0" w:oddHBand="1" w:evenHBand="0" w:firstRowFirstColumn="0" w:firstRowLastColumn="0" w:lastRowFirstColumn="0" w:lastRowLastColumn="0"/>
          <w:trHeight w:val="336"/>
        </w:trPr>
        <w:tc>
          <w:tcPr>
            <w:cnfStyle w:val="001000000000" w:firstRow="0" w:lastRow="0" w:firstColumn="1" w:lastColumn="0" w:oddVBand="0" w:evenVBand="0" w:oddHBand="0" w:evenHBand="0" w:firstRowFirstColumn="0" w:firstRowLastColumn="0" w:lastRowFirstColumn="0" w:lastRowLastColumn="0"/>
            <w:tcW w:w="1435" w:type="dxa"/>
          </w:tcPr>
          <w:p w14:paraId="15CF01B5" w14:textId="77777777" w:rsidR="00FF66AB" w:rsidRDefault="00FF66AB" w:rsidP="00764816">
            <w:r>
              <w:t>Low</w:t>
            </w:r>
          </w:p>
        </w:tc>
        <w:tc>
          <w:tcPr>
            <w:tcW w:w="1330" w:type="dxa"/>
          </w:tcPr>
          <w:p w14:paraId="41814775"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13</w:t>
            </w:r>
          </w:p>
        </w:tc>
        <w:tc>
          <w:tcPr>
            <w:tcW w:w="3484" w:type="dxa"/>
          </w:tcPr>
          <w:p w14:paraId="179F3104" w14:textId="77777777" w:rsidR="00FF66AB" w:rsidRPr="008B261D" w:rsidRDefault="00FF66AB" w:rsidP="00764816">
            <w:pPr>
              <w:cnfStyle w:val="000000100000" w:firstRow="0" w:lastRow="0" w:firstColumn="0" w:lastColumn="0" w:oddVBand="0" w:evenVBand="0" w:oddHBand="1" w:evenHBand="0" w:firstRowFirstColumn="0" w:firstRowLastColumn="0" w:lastRowFirstColumn="0" w:lastRowLastColumn="0"/>
            </w:pPr>
            <w:r>
              <w:t>55</w:t>
            </w:r>
          </w:p>
        </w:tc>
        <w:tc>
          <w:tcPr>
            <w:tcW w:w="4300" w:type="dxa"/>
          </w:tcPr>
          <w:p w14:paraId="5128344E"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rsidRPr="008B261D">
              <w:t xml:space="preserve">Convert </w:t>
            </w:r>
            <w:r>
              <w:t xml:space="preserve">text </w:t>
            </w:r>
            <w:r w:rsidRPr="008B261D">
              <w:t>images into text</w:t>
            </w:r>
          </w:p>
        </w:tc>
      </w:tr>
      <w:tr w:rsidR="00FF66AB" w14:paraId="0AFD26DC" w14:textId="77777777" w:rsidTr="00FF66AB">
        <w:trPr>
          <w:trHeight w:val="350"/>
        </w:trPr>
        <w:tc>
          <w:tcPr>
            <w:cnfStyle w:val="001000000000" w:firstRow="0" w:lastRow="0" w:firstColumn="1" w:lastColumn="0" w:oddVBand="0" w:evenVBand="0" w:oddHBand="0" w:evenHBand="0" w:firstRowFirstColumn="0" w:firstRowLastColumn="0" w:lastRowFirstColumn="0" w:lastRowLastColumn="0"/>
            <w:tcW w:w="1435" w:type="dxa"/>
          </w:tcPr>
          <w:p w14:paraId="48D93841" w14:textId="77777777" w:rsidR="00FF66AB" w:rsidRDefault="00FF66AB" w:rsidP="00764816">
            <w:r>
              <w:t>Low</w:t>
            </w:r>
          </w:p>
        </w:tc>
        <w:tc>
          <w:tcPr>
            <w:tcW w:w="1330" w:type="dxa"/>
          </w:tcPr>
          <w:p w14:paraId="504FF49F"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14</w:t>
            </w:r>
          </w:p>
        </w:tc>
        <w:tc>
          <w:tcPr>
            <w:tcW w:w="3484" w:type="dxa"/>
          </w:tcPr>
          <w:p w14:paraId="26685DE4"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34</w:t>
            </w:r>
          </w:p>
        </w:tc>
        <w:tc>
          <w:tcPr>
            <w:tcW w:w="4300" w:type="dxa"/>
          </w:tcPr>
          <w:p w14:paraId="0CE6BD69"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Convert text to speech</w:t>
            </w:r>
          </w:p>
        </w:tc>
      </w:tr>
      <w:tr w:rsidR="00FF66AB" w14:paraId="3EB82C81" w14:textId="77777777" w:rsidTr="00FF66AB">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1435" w:type="dxa"/>
          </w:tcPr>
          <w:p w14:paraId="2CC884DD" w14:textId="77777777" w:rsidR="00FF66AB" w:rsidRDefault="00FF66AB" w:rsidP="00764816">
            <w:r>
              <w:t>Low</w:t>
            </w:r>
          </w:p>
        </w:tc>
        <w:tc>
          <w:tcPr>
            <w:tcW w:w="1330" w:type="dxa"/>
          </w:tcPr>
          <w:p w14:paraId="239DDBF1"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t>15</w:t>
            </w:r>
          </w:p>
        </w:tc>
        <w:tc>
          <w:tcPr>
            <w:tcW w:w="3484" w:type="dxa"/>
          </w:tcPr>
          <w:p w14:paraId="7A0B753A" w14:textId="77777777" w:rsidR="00FF66AB" w:rsidRPr="008B261D" w:rsidRDefault="00FF66AB" w:rsidP="00764816">
            <w:pPr>
              <w:cnfStyle w:val="000000100000" w:firstRow="0" w:lastRow="0" w:firstColumn="0" w:lastColumn="0" w:oddVBand="0" w:evenVBand="0" w:oddHBand="1" w:evenHBand="0" w:firstRowFirstColumn="0" w:firstRowLastColumn="0" w:lastRowFirstColumn="0" w:lastRowLastColumn="0"/>
            </w:pPr>
            <w:r>
              <w:t>21</w:t>
            </w:r>
          </w:p>
        </w:tc>
        <w:tc>
          <w:tcPr>
            <w:tcW w:w="4300" w:type="dxa"/>
          </w:tcPr>
          <w:p w14:paraId="249D399E" w14:textId="77777777" w:rsidR="00FF66AB" w:rsidRDefault="00FF66AB" w:rsidP="00764816">
            <w:pPr>
              <w:cnfStyle w:val="000000100000" w:firstRow="0" w:lastRow="0" w:firstColumn="0" w:lastColumn="0" w:oddVBand="0" w:evenVBand="0" w:oddHBand="1" w:evenHBand="0" w:firstRowFirstColumn="0" w:firstRowLastColumn="0" w:lastRowFirstColumn="0" w:lastRowLastColumn="0"/>
            </w:pPr>
            <w:r w:rsidRPr="008B261D">
              <w:t>Take a picture and send immediately</w:t>
            </w:r>
          </w:p>
        </w:tc>
      </w:tr>
      <w:tr w:rsidR="00FF66AB" w14:paraId="44BBA320" w14:textId="77777777" w:rsidTr="00FF66AB">
        <w:trPr>
          <w:trHeight w:val="350"/>
        </w:trPr>
        <w:tc>
          <w:tcPr>
            <w:cnfStyle w:val="001000000000" w:firstRow="0" w:lastRow="0" w:firstColumn="1" w:lastColumn="0" w:oddVBand="0" w:evenVBand="0" w:oddHBand="0" w:evenHBand="0" w:firstRowFirstColumn="0" w:firstRowLastColumn="0" w:lastRowFirstColumn="0" w:lastRowLastColumn="0"/>
            <w:tcW w:w="1435" w:type="dxa"/>
          </w:tcPr>
          <w:p w14:paraId="3A901CFE" w14:textId="77777777" w:rsidR="00FF66AB" w:rsidRDefault="00FF66AB" w:rsidP="00764816">
            <w:r>
              <w:t xml:space="preserve">Low </w:t>
            </w:r>
          </w:p>
        </w:tc>
        <w:tc>
          <w:tcPr>
            <w:tcW w:w="1330" w:type="dxa"/>
          </w:tcPr>
          <w:p w14:paraId="45B504BB"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t>16</w:t>
            </w:r>
          </w:p>
        </w:tc>
        <w:tc>
          <w:tcPr>
            <w:tcW w:w="3484" w:type="dxa"/>
          </w:tcPr>
          <w:p w14:paraId="4C834636" w14:textId="77777777" w:rsidR="00FF66AB" w:rsidRPr="008B261D" w:rsidRDefault="00FF66AB" w:rsidP="00764816">
            <w:pPr>
              <w:cnfStyle w:val="000000000000" w:firstRow="0" w:lastRow="0" w:firstColumn="0" w:lastColumn="0" w:oddVBand="0" w:evenVBand="0" w:oddHBand="0" w:evenHBand="0" w:firstRowFirstColumn="0" w:firstRowLastColumn="0" w:lastRowFirstColumn="0" w:lastRowLastColumn="0"/>
            </w:pPr>
            <w:r>
              <w:t>34</w:t>
            </w:r>
          </w:p>
        </w:tc>
        <w:tc>
          <w:tcPr>
            <w:tcW w:w="4300" w:type="dxa"/>
          </w:tcPr>
          <w:p w14:paraId="63295C02" w14:textId="77777777" w:rsidR="00FF66AB" w:rsidRDefault="00FF66AB" w:rsidP="00764816">
            <w:pPr>
              <w:cnfStyle w:val="000000000000" w:firstRow="0" w:lastRow="0" w:firstColumn="0" w:lastColumn="0" w:oddVBand="0" w:evenVBand="0" w:oddHBand="0" w:evenHBand="0" w:firstRowFirstColumn="0" w:firstRowLastColumn="0" w:lastRowFirstColumn="0" w:lastRowLastColumn="0"/>
            </w:pPr>
            <w:r w:rsidRPr="008B261D">
              <w:t>Send instant voice recording</w:t>
            </w:r>
          </w:p>
        </w:tc>
      </w:tr>
    </w:tbl>
    <w:p w14:paraId="190F6CD8" w14:textId="77777777" w:rsidR="00FF66AB" w:rsidRDefault="00FF66AB" w:rsidP="004670DD">
      <w:pPr>
        <w:pStyle w:val="NoSpacing"/>
      </w:pPr>
    </w:p>
    <w:p w14:paraId="66668891" w14:textId="77777777" w:rsidR="00FF66AB" w:rsidRDefault="00FF66AB" w:rsidP="004670DD">
      <w:pPr>
        <w:pStyle w:val="NoSpacing"/>
      </w:pPr>
    </w:p>
    <w:p w14:paraId="0232D3BC" w14:textId="77777777" w:rsidR="0074106B" w:rsidRDefault="0074106B" w:rsidP="004670DD">
      <w:pPr>
        <w:pStyle w:val="NoSpacing"/>
        <w:rPr>
          <w:sz w:val="32"/>
          <w:szCs w:val="32"/>
        </w:rPr>
      </w:pPr>
    </w:p>
    <w:p w14:paraId="3A32C45F" w14:textId="77777777" w:rsidR="0074106B" w:rsidRDefault="0074106B" w:rsidP="0074106B">
      <w:r>
        <w:t>“INVEST criteria” (Independent, Negotiable, Valuable, Estimable, Small, Testable</w:t>
      </w:r>
      <w:proofErr w:type="gramStart"/>
      <w:r>
        <w:t>) :</w:t>
      </w:r>
      <w:proofErr w:type="gramEnd"/>
    </w:p>
    <w:p w14:paraId="48A43D8A" w14:textId="77777777" w:rsidR="0074106B" w:rsidRDefault="0074106B" w:rsidP="0074106B"/>
    <w:p w14:paraId="5FD9A67B" w14:textId="77777777" w:rsidR="0074106B" w:rsidRDefault="0074106B" w:rsidP="0074106B">
      <w:r>
        <w:t>Editable Messages</w:t>
      </w:r>
    </w:p>
    <w:p w14:paraId="3BD4A43C" w14:textId="77777777" w:rsidR="0074106B" w:rsidRDefault="0074106B" w:rsidP="0074106B">
      <w:r>
        <w:lastRenderedPageBreak/>
        <w:t>User Stories:</w:t>
      </w:r>
    </w:p>
    <w:p w14:paraId="67AD6CAF" w14:textId="77777777" w:rsidR="0074106B" w:rsidRDefault="0074106B" w:rsidP="0074106B">
      <w:r>
        <w:t>1. As a user, I want to send and receive messages.</w:t>
      </w:r>
    </w:p>
    <w:p w14:paraId="032F5C15" w14:textId="77777777" w:rsidR="0074106B" w:rsidRDefault="0074106B" w:rsidP="0074106B">
      <w:r>
        <w:t xml:space="preserve">       INVEST:</w:t>
      </w:r>
    </w:p>
    <w:p w14:paraId="4AEC3153" w14:textId="77777777" w:rsidR="0074106B" w:rsidRDefault="0074106B" w:rsidP="0074106B">
      <w:r>
        <w:t xml:space="preserve">      Independent: This story is independent.</w:t>
      </w:r>
    </w:p>
    <w:p w14:paraId="622D109F" w14:textId="77777777" w:rsidR="0074106B" w:rsidRDefault="0074106B" w:rsidP="0074106B">
      <w:r>
        <w:t xml:space="preserve">      Negotiable: The team can discuss how messages are sent/received.</w:t>
      </w:r>
    </w:p>
    <w:p w14:paraId="75E3A1F0" w14:textId="77777777" w:rsidR="0074106B" w:rsidRDefault="0074106B" w:rsidP="0074106B">
      <w:r>
        <w:t xml:space="preserve">      Valuable: It provides fundamental value by enabling basic communication.</w:t>
      </w:r>
    </w:p>
    <w:p w14:paraId="38C86FE5" w14:textId="77777777" w:rsidR="0074106B" w:rsidRDefault="0074106B" w:rsidP="0074106B">
      <w:r>
        <w:t xml:space="preserve">      Estimable: The effort required to implement is easy to estimate.</w:t>
      </w:r>
    </w:p>
    <w:p w14:paraId="7C7979D5" w14:textId="77777777" w:rsidR="0074106B" w:rsidRDefault="0074106B" w:rsidP="0074106B">
      <w:r>
        <w:t xml:space="preserve">      Small: The scope is small enough to complete in a sprint.</w:t>
      </w:r>
    </w:p>
    <w:p w14:paraId="5B43D1D2" w14:textId="77777777" w:rsidR="0074106B" w:rsidRDefault="0074106B" w:rsidP="0074106B">
      <w:r>
        <w:t xml:space="preserve">      Testable: We can test by verifying message exchange.</w:t>
      </w:r>
    </w:p>
    <w:p w14:paraId="53D53F47" w14:textId="77777777" w:rsidR="0074106B" w:rsidRDefault="0074106B" w:rsidP="0074106B">
      <w:r>
        <w:t xml:space="preserve">      </w:t>
      </w:r>
      <w:proofErr w:type="gramStart"/>
      <w:r>
        <w:t>Priority :</w:t>
      </w:r>
      <w:proofErr w:type="gramEnd"/>
      <w:r>
        <w:t xml:space="preserve"> High</w:t>
      </w:r>
    </w:p>
    <w:p w14:paraId="36E96667" w14:textId="77777777" w:rsidR="0074106B" w:rsidRDefault="0074106B" w:rsidP="0074106B"/>
    <w:p w14:paraId="330A4E91" w14:textId="77777777" w:rsidR="0074106B" w:rsidRDefault="0074106B" w:rsidP="0074106B">
      <w:r>
        <w:t>2. As a user, I want to edit a sent message so that I can correct mistakes in my conversations.</w:t>
      </w:r>
    </w:p>
    <w:p w14:paraId="2D74DFA7" w14:textId="77777777" w:rsidR="0074106B" w:rsidRDefault="0074106B" w:rsidP="0074106B">
      <w:r>
        <w:t xml:space="preserve">        </w:t>
      </w:r>
      <w:proofErr w:type="gramStart"/>
      <w:r>
        <w:t>INVEST :</w:t>
      </w:r>
      <w:proofErr w:type="gramEnd"/>
    </w:p>
    <w:p w14:paraId="77B4CE60" w14:textId="77777777" w:rsidR="0074106B" w:rsidRDefault="0074106B" w:rsidP="0074106B">
      <w:r>
        <w:t xml:space="preserve">      Independent: Editing can be implemented independently of other stories.</w:t>
      </w:r>
    </w:p>
    <w:p w14:paraId="6E5E285E" w14:textId="77777777" w:rsidR="0074106B" w:rsidRDefault="0074106B" w:rsidP="0074106B">
      <w:r>
        <w:t xml:space="preserve">      Negotiable: Editable time frames can be discussed (e.g., edit within 10 minutes).</w:t>
      </w:r>
    </w:p>
    <w:p w14:paraId="2D3F82C7" w14:textId="77777777" w:rsidR="0074106B" w:rsidRDefault="0074106B" w:rsidP="0074106B">
      <w:r>
        <w:t xml:space="preserve">      Valuable: Helps users avoid miscommunication.</w:t>
      </w:r>
    </w:p>
    <w:p w14:paraId="7888E408" w14:textId="77777777" w:rsidR="0074106B" w:rsidRDefault="0074106B" w:rsidP="0074106B">
      <w:r>
        <w:t xml:space="preserve">      Estimable: Developers can estimate the effort required.</w:t>
      </w:r>
    </w:p>
    <w:p w14:paraId="36A0FBA5" w14:textId="77777777" w:rsidR="0074106B" w:rsidRDefault="0074106B" w:rsidP="0074106B">
      <w:r>
        <w:t xml:space="preserve">      Small: This feature can be scoped to allow basic editing functionality.</w:t>
      </w:r>
    </w:p>
    <w:p w14:paraId="58E2C2A1" w14:textId="77777777" w:rsidR="0074106B" w:rsidRDefault="0074106B" w:rsidP="0074106B">
      <w:r>
        <w:t xml:space="preserve">      Testable: Testable by confirming users can edit messages within a set time.</w:t>
      </w:r>
    </w:p>
    <w:p w14:paraId="0E518497" w14:textId="77777777" w:rsidR="0074106B" w:rsidRDefault="0074106B" w:rsidP="0074106B">
      <w:r>
        <w:t xml:space="preserve">      </w:t>
      </w:r>
      <w:proofErr w:type="gramStart"/>
      <w:r>
        <w:t>Priority :</w:t>
      </w:r>
      <w:proofErr w:type="gramEnd"/>
      <w:r>
        <w:t xml:space="preserve"> Medium</w:t>
      </w:r>
    </w:p>
    <w:p w14:paraId="6858501F" w14:textId="77777777" w:rsidR="0074106B" w:rsidRDefault="0074106B" w:rsidP="0074106B"/>
    <w:p w14:paraId="1F06A91A" w14:textId="77777777" w:rsidR="0074106B" w:rsidRDefault="0074106B" w:rsidP="0074106B">
      <w:r>
        <w:t>3. As a user, I want to see an indication when a message has been edited so that I know it has been modified from the original.</w:t>
      </w:r>
    </w:p>
    <w:p w14:paraId="5D921D3D" w14:textId="77777777" w:rsidR="0074106B" w:rsidRDefault="0074106B" w:rsidP="0074106B">
      <w:r>
        <w:t xml:space="preserve">       </w:t>
      </w:r>
      <w:proofErr w:type="gramStart"/>
      <w:r>
        <w:t>INVEST :</w:t>
      </w:r>
      <w:proofErr w:type="gramEnd"/>
    </w:p>
    <w:p w14:paraId="4978A259" w14:textId="77777777" w:rsidR="0074106B" w:rsidRDefault="0074106B" w:rsidP="0074106B">
      <w:r>
        <w:t xml:space="preserve">      Independent: Can be implemented separately from the editing functionality.</w:t>
      </w:r>
    </w:p>
    <w:p w14:paraId="33F90D78" w14:textId="77777777" w:rsidR="0074106B" w:rsidRDefault="0074106B" w:rsidP="0074106B">
      <w:r>
        <w:t xml:space="preserve">      Negotiable: The design of the “edited” label is flexible.</w:t>
      </w:r>
    </w:p>
    <w:p w14:paraId="748685F7" w14:textId="77777777" w:rsidR="0074106B" w:rsidRDefault="0074106B" w:rsidP="0074106B">
      <w:r>
        <w:t xml:space="preserve">      Valuable: Adds transparency to communication.</w:t>
      </w:r>
    </w:p>
    <w:p w14:paraId="67CE389C" w14:textId="77777777" w:rsidR="0074106B" w:rsidRDefault="0074106B" w:rsidP="0074106B">
      <w:r>
        <w:t xml:space="preserve">      Estimable: Easy to estimate the effort to add an indication label.</w:t>
      </w:r>
    </w:p>
    <w:p w14:paraId="6D5E9774" w14:textId="77777777" w:rsidR="0074106B" w:rsidRDefault="0074106B" w:rsidP="0074106B">
      <w:r>
        <w:t xml:space="preserve">      Small: Small addition to the feature.</w:t>
      </w:r>
    </w:p>
    <w:p w14:paraId="60E534B9" w14:textId="77777777" w:rsidR="0074106B" w:rsidRDefault="0074106B" w:rsidP="0074106B">
      <w:r>
        <w:t xml:space="preserve">      Testable: Testable by confirming “edited” labels display correctly.</w:t>
      </w:r>
    </w:p>
    <w:p w14:paraId="54249983" w14:textId="77777777" w:rsidR="0074106B" w:rsidRDefault="0074106B" w:rsidP="0074106B">
      <w:r>
        <w:t xml:space="preserve">      </w:t>
      </w:r>
      <w:proofErr w:type="gramStart"/>
      <w:r>
        <w:t>Priority :</w:t>
      </w:r>
      <w:proofErr w:type="gramEnd"/>
      <w:r>
        <w:t xml:space="preserve"> Medium</w:t>
      </w:r>
    </w:p>
    <w:p w14:paraId="1B221D8B" w14:textId="77777777" w:rsidR="0074106B" w:rsidRDefault="0074106B" w:rsidP="0074106B"/>
    <w:p w14:paraId="06D42701" w14:textId="77777777" w:rsidR="0074106B" w:rsidRDefault="0074106B" w:rsidP="0074106B">
      <w:r>
        <w:t xml:space="preserve"> Scheduled Messages and Reminders</w:t>
      </w:r>
    </w:p>
    <w:p w14:paraId="13E90C1C" w14:textId="77777777" w:rsidR="0074106B" w:rsidRDefault="0074106B" w:rsidP="0074106B"/>
    <w:p w14:paraId="6E82513B" w14:textId="77777777" w:rsidR="0074106B" w:rsidRDefault="0074106B" w:rsidP="0074106B">
      <w:r>
        <w:t>User Stories:</w:t>
      </w:r>
    </w:p>
    <w:p w14:paraId="18733414" w14:textId="77777777" w:rsidR="0074106B" w:rsidRDefault="0074106B" w:rsidP="0074106B">
      <w:r>
        <w:t>4. As a user, I want to schedule a message for future delivery so that it sends automatically at the right time.</w:t>
      </w:r>
    </w:p>
    <w:p w14:paraId="16A1AF78" w14:textId="77777777" w:rsidR="0074106B" w:rsidRDefault="0074106B" w:rsidP="0074106B">
      <w:r>
        <w:t xml:space="preserve">        INVEST: </w:t>
      </w:r>
    </w:p>
    <w:p w14:paraId="53D55E04" w14:textId="77777777" w:rsidR="0074106B" w:rsidRDefault="0074106B" w:rsidP="0074106B">
      <w:r>
        <w:t xml:space="preserve">      Independent: Scheduling can be developed separately.</w:t>
      </w:r>
    </w:p>
    <w:p w14:paraId="3B84ADF9" w14:textId="77777777" w:rsidR="0074106B" w:rsidRDefault="0074106B" w:rsidP="0074106B">
      <w:r>
        <w:t xml:space="preserve">      Negotiable: Timing options (e.g., specific hours/dates) are flexible.</w:t>
      </w:r>
    </w:p>
    <w:p w14:paraId="6C130039" w14:textId="77777777" w:rsidR="0074106B" w:rsidRDefault="0074106B" w:rsidP="0074106B">
      <w:r>
        <w:t xml:space="preserve">      Valuable: Adds convenience and enhances user experience.</w:t>
      </w:r>
    </w:p>
    <w:p w14:paraId="2FFC7196" w14:textId="77777777" w:rsidR="0074106B" w:rsidRDefault="0074106B" w:rsidP="0074106B">
      <w:r>
        <w:t xml:space="preserve">      Estimable: Estimable by determining the complexity of scheduling.</w:t>
      </w:r>
    </w:p>
    <w:p w14:paraId="029E4A1C" w14:textId="77777777" w:rsidR="0074106B" w:rsidRDefault="0074106B" w:rsidP="0074106B">
      <w:r>
        <w:t xml:space="preserve">      Small: Can be scoped to handle simple scheduling.</w:t>
      </w:r>
    </w:p>
    <w:p w14:paraId="0D8DB3A5" w14:textId="77777777" w:rsidR="0074106B" w:rsidRDefault="0074106B" w:rsidP="0074106B">
      <w:r>
        <w:t xml:space="preserve">      Testable: Testable by verifying messages send at scheduled times.</w:t>
      </w:r>
    </w:p>
    <w:p w14:paraId="10317F83" w14:textId="77777777" w:rsidR="0074106B" w:rsidRDefault="0074106B" w:rsidP="0074106B">
      <w:r>
        <w:t xml:space="preserve">      </w:t>
      </w:r>
      <w:proofErr w:type="gramStart"/>
      <w:r>
        <w:t>Priority :</w:t>
      </w:r>
      <w:proofErr w:type="gramEnd"/>
      <w:r>
        <w:t xml:space="preserve"> Medium</w:t>
      </w:r>
    </w:p>
    <w:p w14:paraId="55F58268" w14:textId="77777777" w:rsidR="0074106B" w:rsidRDefault="0074106B" w:rsidP="0074106B"/>
    <w:p w14:paraId="4698A400" w14:textId="77777777" w:rsidR="0074106B" w:rsidRDefault="0074106B" w:rsidP="0074106B">
      <w:r>
        <w:t>5. As a user, I want to view all my scheduled messages so that I can manage and adjust them as needed.</w:t>
      </w:r>
    </w:p>
    <w:p w14:paraId="68D87421" w14:textId="77777777" w:rsidR="0074106B" w:rsidRDefault="0074106B" w:rsidP="0074106B">
      <w:r>
        <w:t xml:space="preserve">       INVEST:</w:t>
      </w:r>
    </w:p>
    <w:p w14:paraId="52EC17EA" w14:textId="77777777" w:rsidR="0074106B" w:rsidRDefault="0074106B" w:rsidP="0074106B">
      <w:r>
        <w:t xml:space="preserve">      Independent: Doesn’t rely on other features.</w:t>
      </w:r>
    </w:p>
    <w:p w14:paraId="465E4480" w14:textId="77777777" w:rsidR="0074106B" w:rsidRDefault="0074106B" w:rsidP="0074106B">
      <w:r>
        <w:t xml:space="preserve">      Negotiable: How messages are displayed can be discussed.</w:t>
      </w:r>
    </w:p>
    <w:p w14:paraId="2976A9D5" w14:textId="77777777" w:rsidR="0074106B" w:rsidRDefault="0074106B" w:rsidP="0074106B">
      <w:r>
        <w:t xml:space="preserve">      Valuable: Allows users to review and manage schedules.</w:t>
      </w:r>
    </w:p>
    <w:p w14:paraId="485E2738" w14:textId="77777777" w:rsidR="0074106B" w:rsidRDefault="0074106B" w:rsidP="0074106B">
      <w:r>
        <w:t xml:space="preserve">      Estimable: Can be estimated based on display requirements.</w:t>
      </w:r>
    </w:p>
    <w:p w14:paraId="5F137D30" w14:textId="77777777" w:rsidR="0074106B" w:rsidRDefault="0074106B" w:rsidP="0074106B">
      <w:r>
        <w:t xml:space="preserve">      Small: Scope is manageable within a sprint.</w:t>
      </w:r>
    </w:p>
    <w:p w14:paraId="09B67F38" w14:textId="77777777" w:rsidR="0074106B" w:rsidRDefault="0074106B" w:rsidP="0074106B">
      <w:r>
        <w:t xml:space="preserve">      Testable: Testable by confirming scheduled messages can be viewed.</w:t>
      </w:r>
    </w:p>
    <w:p w14:paraId="393B4695" w14:textId="77777777" w:rsidR="0074106B" w:rsidRDefault="0074106B" w:rsidP="0074106B">
      <w:r>
        <w:t xml:space="preserve">      </w:t>
      </w:r>
      <w:proofErr w:type="gramStart"/>
      <w:r>
        <w:t>Priority :</w:t>
      </w:r>
      <w:proofErr w:type="gramEnd"/>
      <w:r>
        <w:t xml:space="preserve"> Medium</w:t>
      </w:r>
    </w:p>
    <w:p w14:paraId="320FA7A8" w14:textId="77777777" w:rsidR="0074106B" w:rsidRDefault="0074106B" w:rsidP="0074106B"/>
    <w:p w14:paraId="1D9FB698" w14:textId="77777777" w:rsidR="0074106B" w:rsidRDefault="0074106B" w:rsidP="0074106B">
      <w:r>
        <w:t>6. As a user, I want to receive a notification when a scheduled message is sent so that I am aware it was delivered.</w:t>
      </w:r>
    </w:p>
    <w:p w14:paraId="132CA18A" w14:textId="77777777" w:rsidR="0074106B" w:rsidRDefault="0074106B" w:rsidP="0074106B">
      <w:r>
        <w:t xml:space="preserve">       </w:t>
      </w:r>
      <w:proofErr w:type="gramStart"/>
      <w:r>
        <w:t>INVEST :</w:t>
      </w:r>
      <w:proofErr w:type="gramEnd"/>
    </w:p>
    <w:p w14:paraId="323DE714" w14:textId="77777777" w:rsidR="0074106B" w:rsidRDefault="0074106B" w:rsidP="0074106B">
      <w:r>
        <w:t xml:space="preserve">      Independent: Can be built independently of message scheduling.</w:t>
      </w:r>
    </w:p>
    <w:p w14:paraId="0BD6A9BC" w14:textId="77777777" w:rsidR="0074106B" w:rsidRDefault="0074106B" w:rsidP="0074106B">
      <w:r>
        <w:t xml:space="preserve">      Negotiable: Notification timing and content can be discussed.</w:t>
      </w:r>
    </w:p>
    <w:p w14:paraId="453A3F01" w14:textId="77777777" w:rsidR="0074106B" w:rsidRDefault="0074106B" w:rsidP="0074106B">
      <w:r>
        <w:t xml:space="preserve">      Valuable: Keeps users informed about scheduled messages.</w:t>
      </w:r>
    </w:p>
    <w:p w14:paraId="668FDB8F" w14:textId="77777777" w:rsidR="0074106B" w:rsidRDefault="0074106B" w:rsidP="0074106B">
      <w:r>
        <w:t xml:space="preserve">      Estimable: Simple to estimate.</w:t>
      </w:r>
    </w:p>
    <w:p w14:paraId="37E6E0C1" w14:textId="77777777" w:rsidR="0074106B" w:rsidRDefault="0074106B" w:rsidP="0074106B">
      <w:r>
        <w:t xml:space="preserve">      Small: Can be implemented within a sprint.</w:t>
      </w:r>
    </w:p>
    <w:p w14:paraId="2F4923DB" w14:textId="77777777" w:rsidR="0074106B" w:rsidRDefault="0074106B" w:rsidP="0074106B">
      <w:r>
        <w:t xml:space="preserve">      Testable: Testable by confirming notifications work as expected.</w:t>
      </w:r>
    </w:p>
    <w:p w14:paraId="23F156F0" w14:textId="77777777" w:rsidR="0074106B" w:rsidRDefault="0074106B" w:rsidP="0074106B">
      <w:r>
        <w:t xml:space="preserve">      </w:t>
      </w:r>
      <w:proofErr w:type="gramStart"/>
      <w:r>
        <w:t>Priority :</w:t>
      </w:r>
      <w:proofErr w:type="gramEnd"/>
      <w:r>
        <w:t xml:space="preserve"> Medium</w:t>
      </w:r>
    </w:p>
    <w:p w14:paraId="7CA0E883" w14:textId="77777777" w:rsidR="0074106B" w:rsidRDefault="0074106B" w:rsidP="0074106B"/>
    <w:p w14:paraId="4404D3B0" w14:textId="77777777" w:rsidR="0074106B" w:rsidRDefault="0074106B" w:rsidP="0074106B">
      <w:r>
        <w:t>7. As a user, I want to set reminders within specific conversations so that I don’t forget important events or messages.</w:t>
      </w:r>
    </w:p>
    <w:p w14:paraId="0839E893" w14:textId="77777777" w:rsidR="0074106B" w:rsidRDefault="0074106B" w:rsidP="0074106B">
      <w:r>
        <w:t xml:space="preserve">        </w:t>
      </w:r>
      <w:proofErr w:type="gramStart"/>
      <w:r>
        <w:t>INVEST :</w:t>
      </w:r>
      <w:proofErr w:type="gramEnd"/>
    </w:p>
    <w:p w14:paraId="309BF684" w14:textId="77777777" w:rsidR="0074106B" w:rsidRDefault="0074106B" w:rsidP="0074106B">
      <w:r>
        <w:t xml:space="preserve">      Independent: Can function independently of other stories.</w:t>
      </w:r>
    </w:p>
    <w:p w14:paraId="6A4CF8BF" w14:textId="77777777" w:rsidR="0074106B" w:rsidRDefault="0074106B" w:rsidP="0074106B">
      <w:r>
        <w:t xml:space="preserve">      Negotiable: Frequency and timing of reminders can vary.</w:t>
      </w:r>
    </w:p>
    <w:p w14:paraId="25EFAC94" w14:textId="77777777" w:rsidR="0074106B" w:rsidRDefault="0074106B" w:rsidP="0074106B">
      <w:r>
        <w:t xml:space="preserve">      Valuable: Helps users remember important events.</w:t>
      </w:r>
    </w:p>
    <w:p w14:paraId="76BC6089" w14:textId="77777777" w:rsidR="0074106B" w:rsidRDefault="0074106B" w:rsidP="0074106B">
      <w:r>
        <w:t xml:space="preserve">      Estimable: Reasonable to estimate based on reminder functionality.</w:t>
      </w:r>
    </w:p>
    <w:p w14:paraId="33D05F82" w14:textId="77777777" w:rsidR="0074106B" w:rsidRDefault="0074106B" w:rsidP="0074106B">
      <w:r>
        <w:t xml:space="preserve">      Small: Can be developed in a limited scope.</w:t>
      </w:r>
    </w:p>
    <w:p w14:paraId="5BECBBBE" w14:textId="77777777" w:rsidR="0074106B" w:rsidRDefault="0074106B" w:rsidP="0074106B">
      <w:r>
        <w:t xml:space="preserve">      Testable: Testable by verifying reminders appear correctly.</w:t>
      </w:r>
    </w:p>
    <w:p w14:paraId="23EB46BC" w14:textId="77777777" w:rsidR="0074106B" w:rsidRDefault="0074106B" w:rsidP="0074106B">
      <w:r>
        <w:t xml:space="preserve">      </w:t>
      </w:r>
      <w:proofErr w:type="gramStart"/>
      <w:r>
        <w:t>Priority :</w:t>
      </w:r>
      <w:proofErr w:type="gramEnd"/>
      <w:r>
        <w:t xml:space="preserve"> Medium</w:t>
      </w:r>
    </w:p>
    <w:p w14:paraId="1405648E" w14:textId="77777777" w:rsidR="0074106B" w:rsidRDefault="0074106B" w:rsidP="0074106B"/>
    <w:p w14:paraId="2DEF4F4A" w14:textId="77777777" w:rsidR="0074106B" w:rsidRDefault="0074106B" w:rsidP="0074106B">
      <w:r>
        <w:t xml:space="preserve">  Live Location with Journey Tracking</w:t>
      </w:r>
    </w:p>
    <w:p w14:paraId="50C18A18" w14:textId="77777777" w:rsidR="0074106B" w:rsidRDefault="0074106B" w:rsidP="0074106B"/>
    <w:p w14:paraId="2BDBAE1C" w14:textId="77777777" w:rsidR="0074106B" w:rsidRDefault="0074106B" w:rsidP="0074106B">
      <w:r>
        <w:t xml:space="preserve">  User Stories:</w:t>
      </w:r>
    </w:p>
    <w:p w14:paraId="25B33786" w14:textId="77777777" w:rsidR="0074106B" w:rsidRDefault="0074106B" w:rsidP="0074106B">
      <w:r>
        <w:t xml:space="preserve">8. As a user, I want to share my live location with others so that they can see where I am in real time. </w:t>
      </w:r>
    </w:p>
    <w:p w14:paraId="6765D0DD" w14:textId="77777777" w:rsidR="0074106B" w:rsidRDefault="0074106B" w:rsidP="0074106B">
      <w:r>
        <w:t xml:space="preserve">        </w:t>
      </w:r>
      <w:proofErr w:type="gramStart"/>
      <w:r>
        <w:t>INVEST :</w:t>
      </w:r>
      <w:proofErr w:type="gramEnd"/>
    </w:p>
    <w:p w14:paraId="480AAF89" w14:textId="77777777" w:rsidR="0074106B" w:rsidRDefault="0074106B" w:rsidP="0074106B">
      <w:r>
        <w:t xml:space="preserve">      Independent: Does not rely on other features.</w:t>
      </w:r>
    </w:p>
    <w:p w14:paraId="5CFD0145" w14:textId="77777777" w:rsidR="0074106B" w:rsidRDefault="0074106B" w:rsidP="0074106B">
      <w:r>
        <w:t xml:space="preserve">      Negotiable: Options for duration and sharing method can be discussed.</w:t>
      </w:r>
    </w:p>
    <w:p w14:paraId="7126A07C" w14:textId="77777777" w:rsidR="0074106B" w:rsidRDefault="0074106B" w:rsidP="0074106B">
      <w:r>
        <w:t xml:space="preserve">      Valuable: Provides useful real-time location info.</w:t>
      </w:r>
    </w:p>
    <w:p w14:paraId="71E7AEE1" w14:textId="77777777" w:rsidR="0074106B" w:rsidRDefault="0074106B" w:rsidP="0074106B">
      <w:r>
        <w:t xml:space="preserve">      Estimable: Can be estimated based on GPS integration.</w:t>
      </w:r>
    </w:p>
    <w:p w14:paraId="602CD4EA" w14:textId="77777777" w:rsidR="0074106B" w:rsidRDefault="0074106B" w:rsidP="0074106B">
      <w:r>
        <w:t xml:space="preserve">      Small: Can be scoped to handle basic location sharing.</w:t>
      </w:r>
    </w:p>
    <w:p w14:paraId="32F0F37E" w14:textId="77777777" w:rsidR="0074106B" w:rsidRDefault="0074106B" w:rsidP="0074106B">
      <w:r>
        <w:t xml:space="preserve">      Testable: Testable by confirming location updates work.</w:t>
      </w:r>
    </w:p>
    <w:p w14:paraId="60BA047C" w14:textId="77777777" w:rsidR="0074106B" w:rsidRDefault="0074106B" w:rsidP="0074106B">
      <w:r>
        <w:lastRenderedPageBreak/>
        <w:t xml:space="preserve">      </w:t>
      </w:r>
      <w:proofErr w:type="gramStart"/>
      <w:r>
        <w:t>Priority :</w:t>
      </w:r>
      <w:proofErr w:type="gramEnd"/>
      <w:r>
        <w:t xml:space="preserve"> Medium</w:t>
      </w:r>
    </w:p>
    <w:p w14:paraId="5B4AEF79" w14:textId="77777777" w:rsidR="0074106B" w:rsidRDefault="0074106B" w:rsidP="0074106B"/>
    <w:p w14:paraId="64D1DA68" w14:textId="77777777" w:rsidR="0074106B" w:rsidRDefault="0074106B" w:rsidP="0074106B">
      <w:r>
        <w:t>9. As a user, I want to allow friends to track my journey so that they can see my estimated arrival time.</w:t>
      </w:r>
    </w:p>
    <w:p w14:paraId="61B4C5BC" w14:textId="77777777" w:rsidR="0074106B" w:rsidRDefault="0074106B" w:rsidP="0074106B">
      <w:r>
        <w:t xml:space="preserve">         </w:t>
      </w:r>
      <w:proofErr w:type="gramStart"/>
      <w:r>
        <w:t>INVEST :</w:t>
      </w:r>
      <w:proofErr w:type="gramEnd"/>
    </w:p>
    <w:p w14:paraId="6F12A419" w14:textId="77777777" w:rsidR="0074106B" w:rsidRDefault="0074106B" w:rsidP="0074106B">
      <w:r>
        <w:t xml:space="preserve">      Independent: Can be developed separately.</w:t>
      </w:r>
    </w:p>
    <w:p w14:paraId="392E3504" w14:textId="77777777" w:rsidR="0074106B" w:rsidRDefault="0074106B" w:rsidP="0074106B">
      <w:r>
        <w:t xml:space="preserve">      Negotiable: Details of journey tracking can be discussed.</w:t>
      </w:r>
    </w:p>
    <w:p w14:paraId="3CB49D84" w14:textId="77777777" w:rsidR="0074106B" w:rsidRDefault="0074106B" w:rsidP="0074106B">
      <w:r>
        <w:t xml:space="preserve">      Valuable: Improves coordination with friends.</w:t>
      </w:r>
    </w:p>
    <w:p w14:paraId="780B9A3B" w14:textId="77777777" w:rsidR="0074106B" w:rsidRDefault="0074106B" w:rsidP="0074106B">
      <w:r>
        <w:t xml:space="preserve">      Estimable: Effort can be estimated based on GPS requirements.</w:t>
      </w:r>
    </w:p>
    <w:p w14:paraId="7028BBFF" w14:textId="77777777" w:rsidR="0074106B" w:rsidRDefault="0074106B" w:rsidP="0074106B">
      <w:r>
        <w:t xml:space="preserve">      Small: Can be developed with minimal complexity.</w:t>
      </w:r>
    </w:p>
    <w:p w14:paraId="65C11B7F" w14:textId="77777777" w:rsidR="0074106B" w:rsidRDefault="0074106B" w:rsidP="0074106B">
      <w:r>
        <w:t xml:space="preserve">      Testable: Testable by confirming journey tracking accuracy.</w:t>
      </w:r>
    </w:p>
    <w:p w14:paraId="3C48CCB3" w14:textId="77777777" w:rsidR="0074106B" w:rsidRDefault="0074106B" w:rsidP="0074106B">
      <w:r>
        <w:t xml:space="preserve">      </w:t>
      </w:r>
      <w:proofErr w:type="gramStart"/>
      <w:r>
        <w:t>Priority :</w:t>
      </w:r>
      <w:proofErr w:type="gramEnd"/>
      <w:r>
        <w:t xml:space="preserve"> Medium</w:t>
      </w:r>
    </w:p>
    <w:p w14:paraId="4FE1C8A4" w14:textId="77777777" w:rsidR="0074106B" w:rsidRDefault="0074106B" w:rsidP="0074106B"/>
    <w:p w14:paraId="23DB1EB6" w14:textId="77777777" w:rsidR="0074106B" w:rsidRDefault="0074106B" w:rsidP="0074106B">
      <w:r>
        <w:t>10. As a user, I want to be able to view the route of a shared journey so that I know the exact path my friend is taking.</w:t>
      </w:r>
    </w:p>
    <w:p w14:paraId="2835EB82" w14:textId="77777777" w:rsidR="0074106B" w:rsidRDefault="0074106B" w:rsidP="0074106B">
      <w:r>
        <w:t xml:space="preserve">        INVEST:</w:t>
      </w:r>
    </w:p>
    <w:p w14:paraId="3798A754" w14:textId="77777777" w:rsidR="0074106B" w:rsidRDefault="0074106B" w:rsidP="0074106B">
      <w:r>
        <w:t xml:space="preserve">       Independent: View-only; doesn’t affect journey sharing.</w:t>
      </w:r>
    </w:p>
    <w:p w14:paraId="765817D4" w14:textId="77777777" w:rsidR="0074106B" w:rsidRDefault="0074106B" w:rsidP="0074106B">
      <w:r>
        <w:t xml:space="preserve">       Negotiable: Route details can be customized.</w:t>
      </w:r>
    </w:p>
    <w:p w14:paraId="2C9729CF" w14:textId="77777777" w:rsidR="0074106B" w:rsidRDefault="0074106B" w:rsidP="0074106B">
      <w:r>
        <w:t xml:space="preserve">       Valuable: Adds visual aid to journey tracking.</w:t>
      </w:r>
    </w:p>
    <w:p w14:paraId="3E2BC58A" w14:textId="77777777" w:rsidR="0074106B" w:rsidRDefault="0074106B" w:rsidP="0074106B">
      <w:r>
        <w:t xml:space="preserve">       Estimable: Effort estimable based on map functionality.</w:t>
      </w:r>
    </w:p>
    <w:p w14:paraId="304602B8" w14:textId="77777777" w:rsidR="0074106B" w:rsidRDefault="0074106B" w:rsidP="0074106B">
      <w:r>
        <w:t xml:space="preserve">       Small: Can be scoped to a basic map view.</w:t>
      </w:r>
    </w:p>
    <w:p w14:paraId="08E3208B" w14:textId="77777777" w:rsidR="0074106B" w:rsidRDefault="0074106B" w:rsidP="0074106B">
      <w:r>
        <w:t xml:space="preserve">       Testable: Testable by verifying route display works.</w:t>
      </w:r>
    </w:p>
    <w:p w14:paraId="0C6423DB" w14:textId="77777777" w:rsidR="0074106B" w:rsidRDefault="0074106B" w:rsidP="0074106B">
      <w:r>
        <w:t xml:space="preserve">       </w:t>
      </w:r>
      <w:proofErr w:type="gramStart"/>
      <w:r>
        <w:t>Priority :</w:t>
      </w:r>
      <w:proofErr w:type="gramEnd"/>
      <w:r>
        <w:t xml:space="preserve"> Medium</w:t>
      </w:r>
    </w:p>
    <w:p w14:paraId="78C0343D" w14:textId="77777777" w:rsidR="0074106B" w:rsidRDefault="0074106B" w:rsidP="0074106B"/>
    <w:p w14:paraId="00A10465" w14:textId="77777777" w:rsidR="0074106B" w:rsidRDefault="0074106B" w:rsidP="0074106B">
      <w:r>
        <w:t xml:space="preserve">   Separate Media Display</w:t>
      </w:r>
    </w:p>
    <w:p w14:paraId="3C325050" w14:textId="77777777" w:rsidR="0074106B" w:rsidRDefault="0074106B" w:rsidP="0074106B"/>
    <w:p w14:paraId="713FDAB0" w14:textId="77777777" w:rsidR="0074106B" w:rsidRDefault="0074106B" w:rsidP="0074106B">
      <w:r>
        <w:t>User Stories:</w:t>
      </w:r>
    </w:p>
    <w:p w14:paraId="39B57E22" w14:textId="77777777" w:rsidR="0074106B" w:rsidRDefault="0074106B" w:rsidP="0074106B">
      <w:r>
        <w:t>11. As a user, I want to send documents in a conversation and have them displayed in a separate section so that I can easily find them later.</w:t>
      </w:r>
    </w:p>
    <w:p w14:paraId="02B4C349" w14:textId="77777777" w:rsidR="0074106B" w:rsidRDefault="0074106B" w:rsidP="0074106B">
      <w:r>
        <w:t xml:space="preserve">        </w:t>
      </w:r>
      <w:proofErr w:type="gramStart"/>
      <w:r>
        <w:t>INVEST :</w:t>
      </w:r>
      <w:proofErr w:type="gramEnd"/>
    </w:p>
    <w:p w14:paraId="6BB46E54" w14:textId="77777777" w:rsidR="0074106B" w:rsidRDefault="0074106B" w:rsidP="0074106B">
      <w:r>
        <w:t xml:space="preserve">       Independent: Doesn’t depend on other features.</w:t>
      </w:r>
    </w:p>
    <w:p w14:paraId="03F9902C" w14:textId="77777777" w:rsidR="0074106B" w:rsidRDefault="0074106B" w:rsidP="0074106B">
      <w:r>
        <w:t xml:space="preserve">       Negotiable: Display style can be discussed.</w:t>
      </w:r>
    </w:p>
    <w:p w14:paraId="181C9193" w14:textId="77777777" w:rsidR="0074106B" w:rsidRDefault="0074106B" w:rsidP="0074106B">
      <w:r>
        <w:t xml:space="preserve">       Valuable: Organizes conversations for easy access.</w:t>
      </w:r>
    </w:p>
    <w:p w14:paraId="1B09609D" w14:textId="77777777" w:rsidR="0074106B" w:rsidRDefault="0074106B" w:rsidP="0074106B">
      <w:r>
        <w:t xml:space="preserve">       Estimable: Effort can be estimated based on display requirements.</w:t>
      </w:r>
    </w:p>
    <w:p w14:paraId="51CC20F4" w14:textId="77777777" w:rsidR="0074106B" w:rsidRDefault="0074106B" w:rsidP="0074106B">
      <w:r>
        <w:t xml:space="preserve">       Small: Scope limited to document display.</w:t>
      </w:r>
    </w:p>
    <w:p w14:paraId="1F191A24" w14:textId="77777777" w:rsidR="0074106B" w:rsidRDefault="0074106B" w:rsidP="0074106B">
      <w:r>
        <w:t xml:space="preserve">       Testable: Testable by confirming documents appear in a section.</w:t>
      </w:r>
    </w:p>
    <w:p w14:paraId="210CA754" w14:textId="77777777" w:rsidR="0074106B" w:rsidRDefault="0074106B" w:rsidP="0074106B">
      <w:r>
        <w:t xml:space="preserve">       </w:t>
      </w:r>
      <w:proofErr w:type="gramStart"/>
      <w:r>
        <w:t>Priority :</w:t>
      </w:r>
      <w:proofErr w:type="gramEnd"/>
      <w:r>
        <w:t xml:space="preserve"> High</w:t>
      </w:r>
    </w:p>
    <w:p w14:paraId="7D7C0998" w14:textId="77777777" w:rsidR="0074106B" w:rsidRDefault="0074106B" w:rsidP="0074106B"/>
    <w:p w14:paraId="1A890262" w14:textId="77777777" w:rsidR="0074106B" w:rsidRDefault="0074106B" w:rsidP="0074106B">
      <w:r>
        <w:t>12. As a user, I want to send photos in a conversation and have them displayed in a separate section so that they are organized and accessible.</w:t>
      </w:r>
    </w:p>
    <w:p w14:paraId="152D2E50" w14:textId="77777777" w:rsidR="0074106B" w:rsidRDefault="0074106B" w:rsidP="0074106B">
      <w:r>
        <w:t xml:space="preserve">        </w:t>
      </w:r>
      <w:proofErr w:type="gramStart"/>
      <w:r>
        <w:t>INVEST :</w:t>
      </w:r>
      <w:proofErr w:type="gramEnd"/>
    </w:p>
    <w:p w14:paraId="01567C32" w14:textId="77777777" w:rsidR="0074106B" w:rsidRDefault="0074106B" w:rsidP="0074106B">
      <w:r>
        <w:t xml:space="preserve">       Independent: Does not rely on other features.</w:t>
      </w:r>
    </w:p>
    <w:p w14:paraId="6DE7486D" w14:textId="77777777" w:rsidR="0074106B" w:rsidRDefault="0074106B" w:rsidP="0074106B">
      <w:r>
        <w:t xml:space="preserve">       Negotiable: Display style can be adjusted.</w:t>
      </w:r>
    </w:p>
    <w:p w14:paraId="5CD27BA0" w14:textId="77777777" w:rsidR="0074106B" w:rsidRDefault="0074106B" w:rsidP="0074106B">
      <w:r>
        <w:t xml:space="preserve">       Valuable: Provides easy access to photos.</w:t>
      </w:r>
    </w:p>
    <w:p w14:paraId="11DDA270" w14:textId="77777777" w:rsidR="0074106B" w:rsidRDefault="0074106B" w:rsidP="0074106B">
      <w:r>
        <w:t xml:space="preserve">       Estimable: Similar estimate as document display.</w:t>
      </w:r>
    </w:p>
    <w:p w14:paraId="7EAD5915" w14:textId="77777777" w:rsidR="0074106B" w:rsidRDefault="0074106B" w:rsidP="0074106B">
      <w:r>
        <w:lastRenderedPageBreak/>
        <w:t xml:space="preserve">       Small: Limited to photo display.</w:t>
      </w:r>
    </w:p>
    <w:p w14:paraId="5B3F75E2" w14:textId="77777777" w:rsidR="0074106B" w:rsidRDefault="0074106B" w:rsidP="0074106B">
      <w:r>
        <w:t xml:space="preserve">       Testable: Testable by verifying photo display works.</w:t>
      </w:r>
    </w:p>
    <w:p w14:paraId="2C9A57AA" w14:textId="77777777" w:rsidR="0074106B" w:rsidRDefault="0074106B" w:rsidP="0074106B">
      <w:r>
        <w:t xml:space="preserve">       </w:t>
      </w:r>
      <w:proofErr w:type="gramStart"/>
      <w:r>
        <w:t>Priority :</w:t>
      </w:r>
      <w:proofErr w:type="gramEnd"/>
      <w:r>
        <w:t xml:space="preserve"> High</w:t>
      </w:r>
    </w:p>
    <w:p w14:paraId="3821D233" w14:textId="77777777" w:rsidR="0074106B" w:rsidRDefault="0074106B" w:rsidP="0074106B"/>
    <w:p w14:paraId="0489C646" w14:textId="77777777" w:rsidR="0074106B" w:rsidRDefault="0074106B" w:rsidP="0074106B">
      <w:r>
        <w:t xml:space="preserve"> Image-to-Text-to-Speech</w:t>
      </w:r>
    </w:p>
    <w:p w14:paraId="34881371" w14:textId="77777777" w:rsidR="0074106B" w:rsidRDefault="0074106B" w:rsidP="0074106B"/>
    <w:p w14:paraId="635EAFBD" w14:textId="77777777" w:rsidR="0074106B" w:rsidRDefault="0074106B" w:rsidP="0074106B">
      <w:r>
        <w:t>User Stories:</w:t>
      </w:r>
    </w:p>
    <w:p w14:paraId="4288CFC2" w14:textId="77777777" w:rsidR="0074106B" w:rsidRDefault="0074106B" w:rsidP="0074106B">
      <w:r>
        <w:t>13. As a user, I want to convert images into text within the chat so that I can make my messages visually engaging.</w:t>
      </w:r>
    </w:p>
    <w:p w14:paraId="1597271C" w14:textId="77777777" w:rsidR="0074106B" w:rsidRDefault="0074106B" w:rsidP="0074106B">
      <w:r>
        <w:t xml:space="preserve">     INVEST</w:t>
      </w:r>
    </w:p>
    <w:p w14:paraId="62C42AA5" w14:textId="77777777" w:rsidR="0074106B" w:rsidRDefault="0074106B" w:rsidP="0074106B">
      <w:proofErr w:type="gramStart"/>
      <w:r>
        <w:t>Independent :</w:t>
      </w:r>
      <w:proofErr w:type="gramEnd"/>
      <w:r>
        <w:t xml:space="preserve"> This feature can work independently without depending on other stories.</w:t>
      </w:r>
    </w:p>
    <w:p w14:paraId="1AA4F51A" w14:textId="77777777" w:rsidR="0074106B" w:rsidRDefault="0074106B" w:rsidP="0074106B">
      <w:proofErr w:type="gramStart"/>
      <w:r>
        <w:t>Negotiable :</w:t>
      </w:r>
      <w:proofErr w:type="gramEnd"/>
      <w:r>
        <w:t xml:space="preserve"> The team can discuss options for how the text conversion displays and whether     there are limitations on image types.</w:t>
      </w:r>
    </w:p>
    <w:p w14:paraId="455BB545" w14:textId="77777777" w:rsidR="0074106B" w:rsidRDefault="0074106B" w:rsidP="0074106B">
      <w:proofErr w:type="gramStart"/>
      <w:r>
        <w:t>Valuable :</w:t>
      </w:r>
      <w:proofErr w:type="gramEnd"/>
      <w:r>
        <w:t xml:space="preserve"> Adds visual engagement, enhancing user experience and accessibility.</w:t>
      </w:r>
    </w:p>
    <w:p w14:paraId="6A45F533" w14:textId="77777777" w:rsidR="0074106B" w:rsidRDefault="0074106B" w:rsidP="0074106B">
      <w:proofErr w:type="gramStart"/>
      <w:r>
        <w:t>Estimable :</w:t>
      </w:r>
      <w:proofErr w:type="gramEnd"/>
      <w:r>
        <w:t xml:space="preserve"> Can be estimated based on the complexity of the image processing and text extraction.</w:t>
      </w:r>
    </w:p>
    <w:p w14:paraId="18DC9D44" w14:textId="77777777" w:rsidR="0074106B" w:rsidRDefault="0074106B" w:rsidP="0074106B">
      <w:proofErr w:type="gramStart"/>
      <w:r>
        <w:t>Small :</w:t>
      </w:r>
      <w:proofErr w:type="gramEnd"/>
      <w:r>
        <w:t xml:space="preserve"> Small enough to develop within a sprint, focusing only on text extraction from images.</w:t>
      </w:r>
    </w:p>
    <w:p w14:paraId="6289F738" w14:textId="77777777" w:rsidR="0074106B" w:rsidRDefault="0074106B" w:rsidP="0074106B">
      <w:proofErr w:type="gramStart"/>
      <w:r>
        <w:t>Testable :</w:t>
      </w:r>
      <w:proofErr w:type="gramEnd"/>
      <w:r>
        <w:t xml:space="preserve"> Can be tested by checking if the images are accurately converted to text in the chat.</w:t>
      </w:r>
    </w:p>
    <w:p w14:paraId="61DDFE0D" w14:textId="77777777" w:rsidR="0074106B" w:rsidRDefault="0074106B" w:rsidP="0074106B">
      <w:proofErr w:type="gramStart"/>
      <w:r>
        <w:t>Priority :</w:t>
      </w:r>
      <w:proofErr w:type="gramEnd"/>
      <w:r>
        <w:t xml:space="preserve"> Low</w:t>
      </w:r>
    </w:p>
    <w:p w14:paraId="1C682958" w14:textId="77777777" w:rsidR="0074106B" w:rsidRDefault="0074106B" w:rsidP="0074106B"/>
    <w:p w14:paraId="6306C8AB" w14:textId="77777777" w:rsidR="0074106B" w:rsidRDefault="0074106B" w:rsidP="0074106B">
      <w:r>
        <w:t>14. As a user, I want to convert text to speech so that I can listen to messages instead of reading them.</w:t>
      </w:r>
    </w:p>
    <w:p w14:paraId="164D2EB3" w14:textId="77777777" w:rsidR="0074106B" w:rsidRDefault="0074106B" w:rsidP="0074106B"/>
    <w:p w14:paraId="2A05560E" w14:textId="77777777" w:rsidR="0074106B" w:rsidRDefault="0074106B" w:rsidP="0074106B">
      <w:proofErr w:type="gramStart"/>
      <w:r>
        <w:t>Independent :</w:t>
      </w:r>
      <w:proofErr w:type="gramEnd"/>
      <w:r>
        <w:t xml:space="preserve"> This story functions separately from other features.</w:t>
      </w:r>
    </w:p>
    <w:p w14:paraId="29C32670" w14:textId="77777777" w:rsidR="0074106B" w:rsidRDefault="0074106B" w:rsidP="0074106B">
      <w:proofErr w:type="gramStart"/>
      <w:r>
        <w:t>Negotiable :</w:t>
      </w:r>
      <w:proofErr w:type="gramEnd"/>
      <w:r>
        <w:t xml:space="preserve"> The team can discuss voice options, language support, and possible limitations.</w:t>
      </w:r>
    </w:p>
    <w:p w14:paraId="3EA657E0" w14:textId="77777777" w:rsidR="0074106B" w:rsidRDefault="0074106B" w:rsidP="0074106B">
      <w:proofErr w:type="gramStart"/>
      <w:r>
        <w:t>Valuable :</w:t>
      </w:r>
      <w:proofErr w:type="gramEnd"/>
      <w:r>
        <w:t xml:space="preserve"> Useful for users with visual impairments or those who prefer listening.</w:t>
      </w:r>
    </w:p>
    <w:p w14:paraId="0E860744" w14:textId="77777777" w:rsidR="0074106B" w:rsidRDefault="0074106B" w:rsidP="0074106B">
      <w:proofErr w:type="gramStart"/>
      <w:r>
        <w:t>Estimable :</w:t>
      </w:r>
      <w:proofErr w:type="gramEnd"/>
      <w:r>
        <w:t xml:space="preserve"> Feasible to estimate based on existing text-to-speech tools and integrations.</w:t>
      </w:r>
    </w:p>
    <w:p w14:paraId="46D17BD7" w14:textId="77777777" w:rsidR="0074106B" w:rsidRDefault="0074106B" w:rsidP="0074106B">
      <w:proofErr w:type="gramStart"/>
      <w:r>
        <w:t>Small :</w:t>
      </w:r>
      <w:proofErr w:type="gramEnd"/>
      <w:r>
        <w:t xml:space="preserve"> Can be scoped to basic text-to-speech functionality in a single sprint.</w:t>
      </w:r>
    </w:p>
    <w:p w14:paraId="6D88D386" w14:textId="77777777" w:rsidR="0074106B" w:rsidRDefault="0074106B" w:rsidP="0074106B">
      <w:proofErr w:type="gramStart"/>
      <w:r>
        <w:t>Testable :</w:t>
      </w:r>
      <w:proofErr w:type="gramEnd"/>
      <w:r>
        <w:t xml:space="preserve"> Testable by verifying that selected messages can be successfully converted to audio.</w:t>
      </w:r>
    </w:p>
    <w:p w14:paraId="3527B584" w14:textId="77777777" w:rsidR="0074106B" w:rsidRDefault="0074106B" w:rsidP="0074106B">
      <w:proofErr w:type="gramStart"/>
      <w:r>
        <w:t>Priority :</w:t>
      </w:r>
      <w:proofErr w:type="gramEnd"/>
      <w:r>
        <w:t xml:space="preserve"> Low</w:t>
      </w:r>
    </w:p>
    <w:p w14:paraId="4F6B49C4" w14:textId="77777777" w:rsidR="0074106B" w:rsidRDefault="0074106B" w:rsidP="0074106B"/>
    <w:p w14:paraId="61F9C29C" w14:textId="77777777" w:rsidR="0074106B" w:rsidRDefault="0074106B" w:rsidP="0074106B">
      <w:r>
        <w:t>15. As a user, I want to be able to take a picture with my camera and send it right away so that I don’t waste time selecting it.</w:t>
      </w:r>
    </w:p>
    <w:p w14:paraId="45ABD5C7" w14:textId="77777777" w:rsidR="0074106B" w:rsidRDefault="0074106B" w:rsidP="0074106B"/>
    <w:p w14:paraId="6C351DD7" w14:textId="77777777" w:rsidR="0074106B" w:rsidRDefault="0074106B" w:rsidP="0074106B">
      <w:proofErr w:type="gramStart"/>
      <w:r>
        <w:t>Independent :</w:t>
      </w:r>
      <w:proofErr w:type="gramEnd"/>
      <w:r>
        <w:t xml:space="preserve"> This functionality can be implemented without dependencies on other stories.</w:t>
      </w:r>
    </w:p>
    <w:p w14:paraId="4CC6A62F" w14:textId="77777777" w:rsidR="0074106B" w:rsidRDefault="0074106B" w:rsidP="0074106B">
      <w:proofErr w:type="gramStart"/>
      <w:r>
        <w:t>Negotiable :</w:t>
      </w:r>
      <w:proofErr w:type="gramEnd"/>
      <w:r>
        <w:t xml:space="preserve"> The capture and send process can be discussed to ensure </w:t>
      </w:r>
      <w:proofErr w:type="spellStart"/>
      <w:r>
        <w:t>it’s</w:t>
      </w:r>
      <w:proofErr w:type="spellEnd"/>
      <w:r>
        <w:t xml:space="preserve"> user-friendly and efficient.</w:t>
      </w:r>
    </w:p>
    <w:p w14:paraId="7BE23442" w14:textId="77777777" w:rsidR="0074106B" w:rsidRDefault="0074106B" w:rsidP="0074106B">
      <w:proofErr w:type="gramStart"/>
      <w:r>
        <w:t>Valuable :</w:t>
      </w:r>
      <w:proofErr w:type="gramEnd"/>
      <w:r>
        <w:t xml:space="preserve"> Adds convenience by allowing users to capture and send instantly.</w:t>
      </w:r>
    </w:p>
    <w:p w14:paraId="2FFBCA5A" w14:textId="77777777" w:rsidR="0074106B" w:rsidRDefault="0074106B" w:rsidP="0074106B">
      <w:proofErr w:type="gramStart"/>
      <w:r>
        <w:t>Estimable :</w:t>
      </w:r>
      <w:proofErr w:type="gramEnd"/>
      <w:r>
        <w:t xml:space="preserve"> Straightforward to estimate based on existing camera and upload functionality.</w:t>
      </w:r>
    </w:p>
    <w:p w14:paraId="698EBAA1" w14:textId="77777777" w:rsidR="0074106B" w:rsidRDefault="0074106B" w:rsidP="0074106B">
      <w:proofErr w:type="gramStart"/>
      <w:r>
        <w:t>Small :</w:t>
      </w:r>
      <w:proofErr w:type="gramEnd"/>
      <w:r>
        <w:t xml:space="preserve"> Small in scope, involving only camera capture and direct send capability.</w:t>
      </w:r>
    </w:p>
    <w:p w14:paraId="239AADD3" w14:textId="77777777" w:rsidR="0074106B" w:rsidRDefault="0074106B" w:rsidP="0074106B">
      <w:proofErr w:type="gramStart"/>
      <w:r>
        <w:t>Testable :</w:t>
      </w:r>
      <w:proofErr w:type="gramEnd"/>
      <w:r>
        <w:t xml:space="preserve"> Testable by confirming that a captured photo can be sent immediately without extra steps.</w:t>
      </w:r>
    </w:p>
    <w:p w14:paraId="000B2A62" w14:textId="77777777" w:rsidR="0074106B" w:rsidRDefault="0074106B" w:rsidP="0074106B">
      <w:proofErr w:type="gramStart"/>
      <w:r>
        <w:t>Priority :</w:t>
      </w:r>
      <w:proofErr w:type="gramEnd"/>
      <w:r>
        <w:t xml:space="preserve"> Low</w:t>
      </w:r>
    </w:p>
    <w:p w14:paraId="4765A3F4" w14:textId="77777777" w:rsidR="0074106B" w:rsidRDefault="0074106B" w:rsidP="0074106B"/>
    <w:p w14:paraId="214FA3E2" w14:textId="77777777" w:rsidR="0074106B" w:rsidRDefault="0074106B" w:rsidP="0074106B">
      <w:r>
        <w:t>16. As a user, I want to send an instant voice recording so that I don't have to waste time recording and resending.</w:t>
      </w:r>
    </w:p>
    <w:p w14:paraId="074EC6DC" w14:textId="77777777" w:rsidR="0074106B" w:rsidRDefault="0074106B" w:rsidP="0074106B">
      <w:r>
        <w:t xml:space="preserve">         </w:t>
      </w:r>
      <w:proofErr w:type="gramStart"/>
      <w:r>
        <w:t>INVEST :</w:t>
      </w:r>
      <w:proofErr w:type="gramEnd"/>
    </w:p>
    <w:p w14:paraId="742F8A69" w14:textId="77777777" w:rsidR="0074106B" w:rsidRDefault="0074106B" w:rsidP="0074106B">
      <w:r>
        <w:t xml:space="preserve">       Independent: This feature can function separately from other messaging functions.</w:t>
      </w:r>
    </w:p>
    <w:p w14:paraId="5EDDC997" w14:textId="77777777" w:rsidR="0074106B" w:rsidRDefault="0074106B" w:rsidP="0074106B">
      <w:r>
        <w:lastRenderedPageBreak/>
        <w:t xml:space="preserve">       Negotiable: Options for recording duration or playback control are flexible.</w:t>
      </w:r>
    </w:p>
    <w:p w14:paraId="7D8B91D3" w14:textId="77777777" w:rsidR="0074106B" w:rsidRDefault="0074106B" w:rsidP="0074106B">
      <w:r>
        <w:t xml:space="preserve">       Valuable: Adds convenience for users who prefer quick audio communication.</w:t>
      </w:r>
    </w:p>
    <w:p w14:paraId="6E664209" w14:textId="77777777" w:rsidR="0074106B" w:rsidRDefault="0074106B" w:rsidP="0074106B">
      <w:r>
        <w:t xml:space="preserve">       Estimable: Effort can be estimated based on recording functionality.</w:t>
      </w:r>
    </w:p>
    <w:p w14:paraId="6400532C" w14:textId="77777777" w:rsidR="0074106B" w:rsidRDefault="0074106B" w:rsidP="0074106B">
      <w:r>
        <w:t xml:space="preserve">       Small: Small enough to complete within a sprint.</w:t>
      </w:r>
    </w:p>
    <w:p w14:paraId="7B839B38" w14:textId="77777777" w:rsidR="0074106B" w:rsidRDefault="0074106B" w:rsidP="0074106B">
      <w:r>
        <w:t xml:space="preserve">       Testable: Testable by verifying the voice recording functionality works smoothly.</w:t>
      </w:r>
    </w:p>
    <w:p w14:paraId="02E6A431" w14:textId="77777777" w:rsidR="0074106B" w:rsidRDefault="0074106B" w:rsidP="0074106B">
      <w:r>
        <w:t xml:space="preserve">       </w:t>
      </w:r>
      <w:proofErr w:type="gramStart"/>
      <w:r>
        <w:t>Priority :</w:t>
      </w:r>
      <w:proofErr w:type="gramEnd"/>
      <w:r>
        <w:t xml:space="preserve"> Low</w:t>
      </w:r>
    </w:p>
    <w:p w14:paraId="77329DE5" w14:textId="77777777" w:rsidR="005F0456" w:rsidRDefault="005F0456" w:rsidP="0074106B"/>
    <w:p w14:paraId="37B09173" w14:textId="77777777" w:rsidR="006E6DC7" w:rsidRDefault="00CC5BDA" w:rsidP="0074106B">
      <w:r>
        <w:t xml:space="preserve">    </w:t>
      </w:r>
    </w:p>
    <w:p w14:paraId="2BD147C2" w14:textId="77777777" w:rsidR="006E6DC7" w:rsidRDefault="006E6DC7" w:rsidP="0074106B"/>
    <w:p w14:paraId="0A0983F5" w14:textId="1AB622D1" w:rsidR="005F0456" w:rsidRDefault="00AC3F90" w:rsidP="0074106B">
      <w:pPr>
        <w:rPr>
          <w:color w:val="C45911" w:themeColor="accent2" w:themeShade="BF"/>
          <w:sz w:val="32"/>
          <w:szCs w:val="32"/>
        </w:rPr>
      </w:pPr>
      <w:r>
        <w:rPr>
          <w:color w:val="C45911" w:themeColor="accent2" w:themeShade="BF"/>
          <w:sz w:val="32"/>
          <w:szCs w:val="32"/>
        </w:rPr>
        <w:t xml:space="preserve">UML DIAGRAMS </w:t>
      </w:r>
    </w:p>
    <w:p w14:paraId="5B12C54D" w14:textId="77777777" w:rsidR="00AC3F90" w:rsidRDefault="00AC3F90" w:rsidP="0074106B">
      <w:pPr>
        <w:rPr>
          <w:color w:val="C45911" w:themeColor="accent2" w:themeShade="BF"/>
          <w:sz w:val="32"/>
          <w:szCs w:val="32"/>
        </w:rPr>
      </w:pPr>
    </w:p>
    <w:p w14:paraId="54B898A3" w14:textId="25A07276" w:rsidR="00AC3F90" w:rsidRDefault="00AC3F90" w:rsidP="0074106B">
      <w:pPr>
        <w:rPr>
          <w:color w:val="C45911" w:themeColor="accent2" w:themeShade="BF"/>
          <w:sz w:val="32"/>
          <w:szCs w:val="32"/>
        </w:rPr>
      </w:pPr>
      <w:r w:rsidRPr="00AC3F90">
        <w:rPr>
          <w:color w:val="C45911" w:themeColor="accent2" w:themeShade="BF"/>
          <w:sz w:val="32"/>
          <w:szCs w:val="32"/>
        </w:rPr>
        <w:drawing>
          <wp:inline distT="0" distB="0" distL="0" distR="0" wp14:anchorId="1753E66C" wp14:editId="6DE8A8E2">
            <wp:extent cx="6766560" cy="5411470"/>
            <wp:effectExtent l="0" t="0" r="2540" b="0"/>
            <wp:docPr id="3" name="Picture 2" descr="A diagram of workflow&#10;&#10;Description automatically generated">
              <a:extLst xmlns:a="http://schemas.openxmlformats.org/drawingml/2006/main">
                <a:ext uri="{FF2B5EF4-FFF2-40B4-BE49-F238E27FC236}">
                  <a16:creationId xmlns:a16="http://schemas.microsoft.com/office/drawing/2014/main" id="{7A4521AD-DC77-DE9B-EE86-B5F0AB69DBB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workflow&#10;&#10;Description automatically generated">
                      <a:extLst>
                        <a:ext uri="{FF2B5EF4-FFF2-40B4-BE49-F238E27FC236}">
                          <a16:creationId xmlns:a16="http://schemas.microsoft.com/office/drawing/2014/main" id="{7A4521AD-DC77-DE9B-EE86-B5F0AB69DBBE}"/>
                        </a:ext>
                      </a:extLst>
                    </pic:cNvPr>
                    <pic:cNvPicPr>
                      <a:picLocks noChangeAspect="1"/>
                    </pic:cNvPicPr>
                  </pic:nvPicPr>
                  <pic:blipFill>
                    <a:blip r:embed="rId12"/>
                    <a:srcRect l="11770"/>
                    <a:stretch/>
                  </pic:blipFill>
                  <pic:spPr>
                    <a:xfrm>
                      <a:off x="0" y="0"/>
                      <a:ext cx="6766560" cy="5411470"/>
                    </a:xfrm>
                    <a:prstGeom prst="rect">
                      <a:avLst/>
                    </a:prstGeom>
                  </pic:spPr>
                </pic:pic>
              </a:graphicData>
            </a:graphic>
          </wp:inline>
        </w:drawing>
      </w:r>
    </w:p>
    <w:p w14:paraId="42772F36" w14:textId="77777777" w:rsidR="00AC3F90" w:rsidRDefault="00AC3F90" w:rsidP="00AC3F90">
      <w:pPr>
        <w:rPr>
          <w:color w:val="C45911" w:themeColor="accent2" w:themeShade="BF"/>
          <w:sz w:val="32"/>
          <w:szCs w:val="32"/>
        </w:rPr>
      </w:pPr>
    </w:p>
    <w:p w14:paraId="345217CB" w14:textId="6C097916" w:rsidR="00AC3F90" w:rsidRDefault="00AC3F90" w:rsidP="00AC3F90">
      <w:pPr>
        <w:rPr>
          <w:color w:val="C45911" w:themeColor="accent2" w:themeShade="BF"/>
          <w:sz w:val="32"/>
          <w:szCs w:val="32"/>
        </w:rPr>
      </w:pPr>
      <w:r w:rsidRPr="00AC3F90">
        <w:rPr>
          <w:color w:val="C45911" w:themeColor="accent2" w:themeShade="BF"/>
          <w:sz w:val="32"/>
          <w:szCs w:val="32"/>
        </w:rPr>
        <w:t>This workflow diagram illustrates a messaging app's key processes: user authentication, message scheduling and sending, live location sharing, media sharing, and accessibility features like text-to-</w:t>
      </w:r>
      <w:r w:rsidRPr="00AC3F90">
        <w:rPr>
          <w:color w:val="C45911" w:themeColor="accent2" w:themeShade="BF"/>
          <w:sz w:val="32"/>
          <w:szCs w:val="32"/>
        </w:rPr>
        <w:lastRenderedPageBreak/>
        <w:t>image/speech conversion. Each action includes success or failure paths, with notifications sent based on outcomes.</w:t>
      </w:r>
    </w:p>
    <w:p w14:paraId="4CE6413E" w14:textId="4E169D93" w:rsidR="00AC3F90" w:rsidRDefault="009A3F95" w:rsidP="00AC3F90">
      <w:pPr>
        <w:rPr>
          <w:color w:val="C45911" w:themeColor="accent2" w:themeShade="BF"/>
          <w:sz w:val="32"/>
          <w:szCs w:val="32"/>
        </w:rPr>
      </w:pPr>
      <w:r>
        <w:rPr>
          <w:color w:val="C45911" w:themeColor="accent2" w:themeShade="BF"/>
          <w:sz w:val="32"/>
          <w:szCs w:val="32"/>
        </w:rPr>
        <w:t xml:space="preserve">Rasul </w:t>
      </w:r>
      <w:proofErr w:type="spellStart"/>
      <w:r>
        <w:rPr>
          <w:color w:val="C45911" w:themeColor="accent2" w:themeShade="BF"/>
          <w:sz w:val="32"/>
          <w:szCs w:val="32"/>
        </w:rPr>
        <w:t>Feyzullayev</w:t>
      </w:r>
      <w:proofErr w:type="spellEnd"/>
    </w:p>
    <w:p w14:paraId="1AAE0E2A" w14:textId="58B9F270" w:rsidR="00AC3F90" w:rsidRDefault="00AC3F90" w:rsidP="00AC3F90">
      <w:pPr>
        <w:rPr>
          <w:color w:val="C45911" w:themeColor="accent2" w:themeShade="BF"/>
          <w:sz w:val="32"/>
          <w:szCs w:val="32"/>
        </w:rPr>
      </w:pPr>
      <w:r w:rsidRPr="00AC3F90">
        <w:rPr>
          <w:color w:val="C45911" w:themeColor="accent2" w:themeShade="BF"/>
          <w:sz w:val="32"/>
          <w:szCs w:val="32"/>
        </w:rPr>
        <w:drawing>
          <wp:inline distT="0" distB="0" distL="0" distR="0" wp14:anchorId="70969AFC" wp14:editId="74FB788E">
            <wp:extent cx="6766560" cy="4380865"/>
            <wp:effectExtent l="0" t="0" r="2540" b="635"/>
            <wp:docPr id="9" name="Picture 8" descr="A diagram of a state diagram&#10;&#10;Description automatically generated">
              <a:extLst xmlns:a="http://schemas.openxmlformats.org/drawingml/2006/main">
                <a:ext uri="{FF2B5EF4-FFF2-40B4-BE49-F238E27FC236}">
                  <a16:creationId xmlns:a16="http://schemas.microsoft.com/office/drawing/2014/main" id="{486D0108-3F54-7901-8927-9D8B70E86A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diagram of a state diagram&#10;&#10;Description automatically generated">
                      <a:extLst>
                        <a:ext uri="{FF2B5EF4-FFF2-40B4-BE49-F238E27FC236}">
                          <a16:creationId xmlns:a16="http://schemas.microsoft.com/office/drawing/2014/main" id="{486D0108-3F54-7901-8927-9D8B70E86ACE}"/>
                        </a:ext>
                      </a:extLst>
                    </pic:cNvPr>
                    <pic:cNvPicPr>
                      <a:picLocks noChangeAspect="1"/>
                    </pic:cNvPicPr>
                  </pic:nvPicPr>
                  <pic:blipFill>
                    <a:blip r:embed="rId13"/>
                    <a:stretch>
                      <a:fillRect/>
                    </a:stretch>
                  </pic:blipFill>
                  <pic:spPr>
                    <a:xfrm>
                      <a:off x="0" y="0"/>
                      <a:ext cx="6766560" cy="4380865"/>
                    </a:xfrm>
                    <a:prstGeom prst="rect">
                      <a:avLst/>
                    </a:prstGeom>
                  </pic:spPr>
                </pic:pic>
              </a:graphicData>
            </a:graphic>
          </wp:inline>
        </w:drawing>
      </w:r>
    </w:p>
    <w:p w14:paraId="2B33EF02" w14:textId="29FA94A3" w:rsidR="00AC3F90" w:rsidRDefault="009A3F95" w:rsidP="00AC3F90">
      <w:pPr>
        <w:rPr>
          <w:color w:val="C45911" w:themeColor="accent2" w:themeShade="BF"/>
          <w:sz w:val="32"/>
          <w:szCs w:val="32"/>
        </w:rPr>
      </w:pPr>
      <w:r>
        <w:rPr>
          <w:color w:val="C45911" w:themeColor="accent2" w:themeShade="BF"/>
          <w:sz w:val="32"/>
          <w:szCs w:val="32"/>
        </w:rPr>
        <w:t xml:space="preserve">Rasul </w:t>
      </w:r>
      <w:proofErr w:type="spellStart"/>
      <w:r>
        <w:rPr>
          <w:color w:val="C45911" w:themeColor="accent2" w:themeShade="BF"/>
          <w:sz w:val="32"/>
          <w:szCs w:val="32"/>
        </w:rPr>
        <w:t>Feyzullayev</w:t>
      </w:r>
      <w:proofErr w:type="spellEnd"/>
    </w:p>
    <w:p w14:paraId="5E554688" w14:textId="77F818C8" w:rsidR="00AC3F90" w:rsidRDefault="00AC3F90" w:rsidP="00AC3F90">
      <w:pPr>
        <w:rPr>
          <w:color w:val="C45911" w:themeColor="accent2" w:themeShade="BF"/>
          <w:sz w:val="32"/>
          <w:szCs w:val="32"/>
        </w:rPr>
      </w:pPr>
      <w:r w:rsidRPr="00AC3F90">
        <w:rPr>
          <w:color w:val="C45911" w:themeColor="accent2" w:themeShade="BF"/>
          <w:sz w:val="32"/>
          <w:szCs w:val="32"/>
        </w:rPr>
        <w:lastRenderedPageBreak/>
        <w:drawing>
          <wp:inline distT="0" distB="0" distL="0" distR="0" wp14:anchorId="03DB95BD" wp14:editId="78F6FFF7">
            <wp:extent cx="6766560" cy="3806190"/>
            <wp:effectExtent l="0" t="0" r="2540" b="3810"/>
            <wp:docPr id="5" name="Picture 4" descr="A diagram of a company&#10;&#10;Description automatically generated">
              <a:extLst xmlns:a="http://schemas.openxmlformats.org/drawingml/2006/main">
                <a:ext uri="{FF2B5EF4-FFF2-40B4-BE49-F238E27FC236}">
                  <a16:creationId xmlns:a16="http://schemas.microsoft.com/office/drawing/2014/main" id="{C439254B-78C4-45CB-F8A3-A8EFEDD365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any&#10;&#10;Description automatically generated">
                      <a:extLst>
                        <a:ext uri="{FF2B5EF4-FFF2-40B4-BE49-F238E27FC236}">
                          <a16:creationId xmlns:a16="http://schemas.microsoft.com/office/drawing/2014/main" id="{C439254B-78C4-45CB-F8A3-A8EFEDD36530}"/>
                        </a:ext>
                      </a:extLst>
                    </pic:cNvPr>
                    <pic:cNvPicPr>
                      <a:picLocks noChangeAspect="1"/>
                    </pic:cNvPicPr>
                  </pic:nvPicPr>
                  <pic:blipFill>
                    <a:blip r:embed="rId14"/>
                    <a:stretch>
                      <a:fillRect/>
                    </a:stretch>
                  </pic:blipFill>
                  <pic:spPr>
                    <a:xfrm>
                      <a:off x="0" y="0"/>
                      <a:ext cx="6766560" cy="3806190"/>
                    </a:xfrm>
                    <a:prstGeom prst="rect">
                      <a:avLst/>
                    </a:prstGeom>
                  </pic:spPr>
                </pic:pic>
              </a:graphicData>
            </a:graphic>
          </wp:inline>
        </w:drawing>
      </w:r>
    </w:p>
    <w:p w14:paraId="41112D83" w14:textId="1C572F99" w:rsidR="00AC3F90" w:rsidRDefault="00AC3F90" w:rsidP="00AC3F90">
      <w:pPr>
        <w:rPr>
          <w:color w:val="C45911" w:themeColor="accent2" w:themeShade="BF"/>
          <w:sz w:val="32"/>
          <w:szCs w:val="32"/>
        </w:rPr>
      </w:pPr>
      <w:r>
        <w:rPr>
          <w:color w:val="C45911" w:themeColor="accent2" w:themeShade="BF"/>
          <w:sz w:val="32"/>
          <w:szCs w:val="32"/>
        </w:rPr>
        <w:t>Activity Diagram: Cristina Florea</w:t>
      </w:r>
    </w:p>
    <w:p w14:paraId="71946F08" w14:textId="77777777" w:rsidR="00AC3F90" w:rsidRDefault="00AC3F90" w:rsidP="00AC3F90">
      <w:pPr>
        <w:rPr>
          <w:color w:val="C45911" w:themeColor="accent2" w:themeShade="BF"/>
          <w:sz w:val="32"/>
          <w:szCs w:val="32"/>
        </w:rPr>
      </w:pPr>
    </w:p>
    <w:p w14:paraId="1DEB01B3" w14:textId="7DC2346B" w:rsidR="00AC3F90" w:rsidRDefault="00AC3F90" w:rsidP="00AC3F90">
      <w:pPr>
        <w:rPr>
          <w:color w:val="C45911" w:themeColor="accent2" w:themeShade="BF"/>
          <w:sz w:val="32"/>
          <w:szCs w:val="32"/>
        </w:rPr>
      </w:pPr>
      <w:r w:rsidRPr="00AC3F90">
        <w:rPr>
          <w:color w:val="C45911" w:themeColor="accent2" w:themeShade="BF"/>
          <w:sz w:val="32"/>
          <w:szCs w:val="32"/>
        </w:rPr>
        <w:drawing>
          <wp:inline distT="0" distB="0" distL="0" distR="0" wp14:anchorId="1E61F94A" wp14:editId="496CA3BB">
            <wp:extent cx="6766560" cy="3489325"/>
            <wp:effectExtent l="0" t="0" r="2540" b="3175"/>
            <wp:docPr id="1998542631" name="Picture 4" descr="A diagram of a message activity&#10;&#10;Description automatically generated">
              <a:extLst xmlns:a="http://schemas.openxmlformats.org/drawingml/2006/main">
                <a:ext uri="{FF2B5EF4-FFF2-40B4-BE49-F238E27FC236}">
                  <a16:creationId xmlns:a16="http://schemas.microsoft.com/office/drawing/2014/main" id="{6012844D-66B0-B414-48A0-099AB9D7BB9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message activity&#10;&#10;Description automatically generated">
                      <a:extLst>
                        <a:ext uri="{FF2B5EF4-FFF2-40B4-BE49-F238E27FC236}">
                          <a16:creationId xmlns:a16="http://schemas.microsoft.com/office/drawing/2014/main" id="{6012844D-66B0-B414-48A0-099AB9D7BB90}"/>
                        </a:ext>
                      </a:extLst>
                    </pic:cNvPr>
                    <pic:cNvPicPr>
                      <a:picLocks noChangeAspect="1"/>
                    </pic:cNvPicPr>
                  </pic:nvPicPr>
                  <pic:blipFill>
                    <a:blip r:embed="rId15"/>
                    <a:stretch>
                      <a:fillRect/>
                    </a:stretch>
                  </pic:blipFill>
                  <pic:spPr>
                    <a:xfrm>
                      <a:off x="0" y="0"/>
                      <a:ext cx="6766560" cy="3489325"/>
                    </a:xfrm>
                    <a:prstGeom prst="rect">
                      <a:avLst/>
                    </a:prstGeom>
                  </pic:spPr>
                </pic:pic>
              </a:graphicData>
            </a:graphic>
          </wp:inline>
        </w:drawing>
      </w:r>
    </w:p>
    <w:p w14:paraId="722AA452" w14:textId="77777777" w:rsidR="00AC3F90" w:rsidRDefault="00AC3F90" w:rsidP="00AC3F90">
      <w:pPr>
        <w:rPr>
          <w:color w:val="C45911" w:themeColor="accent2" w:themeShade="BF"/>
          <w:sz w:val="32"/>
          <w:szCs w:val="32"/>
        </w:rPr>
      </w:pPr>
    </w:p>
    <w:p w14:paraId="6958FA94" w14:textId="77777777" w:rsidR="00AC3F90" w:rsidRPr="00AC3F90" w:rsidRDefault="00AC3F90" w:rsidP="00AC3F90">
      <w:pPr>
        <w:rPr>
          <w:color w:val="C45911" w:themeColor="accent2" w:themeShade="BF"/>
          <w:sz w:val="32"/>
          <w:szCs w:val="32"/>
        </w:rPr>
      </w:pPr>
      <w:r w:rsidRPr="00AC3F90">
        <w:rPr>
          <w:color w:val="C45911" w:themeColor="accent2" w:themeShade="BF"/>
          <w:sz w:val="32"/>
          <w:szCs w:val="32"/>
        </w:rPr>
        <w:t>Cristina Florea</w:t>
      </w:r>
    </w:p>
    <w:p w14:paraId="0C455DCA" w14:textId="77777777" w:rsidR="00AC3F90" w:rsidRPr="00AC3F90" w:rsidRDefault="00AC3F90" w:rsidP="00AC3F90">
      <w:pPr>
        <w:rPr>
          <w:color w:val="C45911" w:themeColor="accent2" w:themeShade="BF"/>
          <w:sz w:val="32"/>
          <w:szCs w:val="32"/>
        </w:rPr>
      </w:pPr>
      <w:r w:rsidRPr="00AC3F90">
        <w:rPr>
          <w:color w:val="C45911" w:themeColor="accent2" w:themeShade="BF"/>
          <w:sz w:val="32"/>
          <w:szCs w:val="32"/>
        </w:rPr>
        <w:tab/>
      </w:r>
      <w:proofErr w:type="gramStart"/>
      <w:r w:rsidRPr="00AC3F90">
        <w:rPr>
          <w:color w:val="C45911" w:themeColor="accent2" w:themeShade="BF"/>
          <w:sz w:val="32"/>
          <w:szCs w:val="32"/>
        </w:rPr>
        <w:t>Package  Diagram</w:t>
      </w:r>
      <w:proofErr w:type="gramEnd"/>
    </w:p>
    <w:p w14:paraId="11C51F36" w14:textId="77777777" w:rsidR="00AC3F90" w:rsidRDefault="00AC3F90" w:rsidP="00AC3F90">
      <w:pPr>
        <w:rPr>
          <w:color w:val="C45911" w:themeColor="accent2" w:themeShade="BF"/>
          <w:sz w:val="32"/>
          <w:szCs w:val="32"/>
        </w:rPr>
      </w:pPr>
    </w:p>
    <w:p w14:paraId="65013CBB" w14:textId="77777777" w:rsidR="00AC3F90" w:rsidRDefault="00AC3F90" w:rsidP="00AC3F90">
      <w:pPr>
        <w:rPr>
          <w:color w:val="C45911" w:themeColor="accent2" w:themeShade="BF"/>
          <w:sz w:val="32"/>
          <w:szCs w:val="32"/>
        </w:rPr>
      </w:pPr>
    </w:p>
    <w:p w14:paraId="6420E142" w14:textId="10A3F686" w:rsidR="00AC3F90" w:rsidRDefault="00AC3F90" w:rsidP="00AC3F90">
      <w:pPr>
        <w:rPr>
          <w:color w:val="C45911" w:themeColor="accent2" w:themeShade="BF"/>
          <w:sz w:val="32"/>
          <w:szCs w:val="32"/>
        </w:rPr>
      </w:pPr>
      <w:r w:rsidRPr="00AC3F90">
        <w:rPr>
          <w:color w:val="C45911" w:themeColor="accent2" w:themeShade="BF"/>
          <w:sz w:val="32"/>
          <w:szCs w:val="32"/>
        </w:rPr>
        <w:drawing>
          <wp:inline distT="0" distB="0" distL="0" distR="0" wp14:anchorId="7D352BEC" wp14:editId="7F3CC3A6">
            <wp:extent cx="6766560" cy="3155315"/>
            <wp:effectExtent l="0" t="0" r="2540" b="0"/>
            <wp:docPr id="7" name="Picture 6" descr="A diagram of a diagram of a company&#10;&#10;Description automatically generated">
              <a:extLst xmlns:a="http://schemas.openxmlformats.org/drawingml/2006/main">
                <a:ext uri="{FF2B5EF4-FFF2-40B4-BE49-F238E27FC236}">
                  <a16:creationId xmlns:a16="http://schemas.microsoft.com/office/drawing/2014/main" id="{CF9D93F9-5AE3-220D-4E2E-DBBF7BCEC88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A diagram of a diagram of a company&#10;&#10;Description automatically generated">
                      <a:extLst>
                        <a:ext uri="{FF2B5EF4-FFF2-40B4-BE49-F238E27FC236}">
                          <a16:creationId xmlns:a16="http://schemas.microsoft.com/office/drawing/2014/main" id="{CF9D93F9-5AE3-220D-4E2E-DBBF7BCEC889}"/>
                        </a:ext>
                      </a:extLst>
                    </pic:cNvPr>
                    <pic:cNvPicPr>
                      <a:picLocks noChangeAspect="1"/>
                    </pic:cNvPicPr>
                  </pic:nvPicPr>
                  <pic:blipFill>
                    <a:blip r:embed="rId16"/>
                    <a:stretch>
                      <a:fillRect/>
                    </a:stretch>
                  </pic:blipFill>
                  <pic:spPr>
                    <a:xfrm>
                      <a:off x="0" y="0"/>
                      <a:ext cx="6766560" cy="3155315"/>
                    </a:xfrm>
                    <a:prstGeom prst="rect">
                      <a:avLst/>
                    </a:prstGeom>
                  </pic:spPr>
                </pic:pic>
              </a:graphicData>
            </a:graphic>
          </wp:inline>
        </w:drawing>
      </w:r>
    </w:p>
    <w:p w14:paraId="446F8148" w14:textId="77777777" w:rsidR="00AC3F90" w:rsidRDefault="00AC3F90" w:rsidP="00AC3F90">
      <w:pPr>
        <w:rPr>
          <w:color w:val="C45911" w:themeColor="accent2" w:themeShade="BF"/>
          <w:sz w:val="32"/>
          <w:szCs w:val="32"/>
        </w:rPr>
      </w:pPr>
    </w:p>
    <w:p w14:paraId="73AFE57C" w14:textId="77777777" w:rsidR="00AC3F90" w:rsidRDefault="00AC3F90" w:rsidP="00AC3F90">
      <w:pPr>
        <w:rPr>
          <w:color w:val="C45911" w:themeColor="accent2" w:themeShade="BF"/>
          <w:sz w:val="32"/>
          <w:szCs w:val="32"/>
        </w:rPr>
      </w:pPr>
      <w:proofErr w:type="spellStart"/>
      <w:r>
        <w:rPr>
          <w:color w:val="C45911" w:themeColor="accent2" w:themeShade="BF"/>
          <w:sz w:val="32"/>
          <w:szCs w:val="32"/>
        </w:rPr>
        <w:t>Usecase</w:t>
      </w:r>
      <w:proofErr w:type="spellEnd"/>
      <w:r>
        <w:rPr>
          <w:color w:val="C45911" w:themeColor="accent2" w:themeShade="BF"/>
          <w:sz w:val="32"/>
          <w:szCs w:val="32"/>
        </w:rPr>
        <w:t xml:space="preserve"> Diagram</w:t>
      </w:r>
    </w:p>
    <w:p w14:paraId="110ABCA3" w14:textId="2E43C1ED" w:rsidR="00AC3F90" w:rsidRDefault="00AC3F90" w:rsidP="00AC3F90">
      <w:pPr>
        <w:rPr>
          <w:color w:val="C45911" w:themeColor="accent2" w:themeShade="BF"/>
          <w:sz w:val="32"/>
          <w:szCs w:val="32"/>
        </w:rPr>
      </w:pPr>
      <w:r>
        <w:rPr>
          <w:color w:val="C45911" w:themeColor="accent2" w:themeShade="BF"/>
          <w:sz w:val="32"/>
          <w:szCs w:val="32"/>
        </w:rPr>
        <w:t xml:space="preserve"> </w:t>
      </w:r>
    </w:p>
    <w:p w14:paraId="314C7D43" w14:textId="5AA1735A" w:rsidR="00AC3F90" w:rsidRDefault="00AC3F90" w:rsidP="00AC3F90">
      <w:pPr>
        <w:rPr>
          <w:color w:val="C45911" w:themeColor="accent2" w:themeShade="BF"/>
          <w:sz w:val="32"/>
          <w:szCs w:val="32"/>
        </w:rPr>
      </w:pPr>
      <w:proofErr w:type="spellStart"/>
      <w:r>
        <w:rPr>
          <w:color w:val="C45911" w:themeColor="accent2" w:themeShade="BF"/>
          <w:sz w:val="32"/>
          <w:szCs w:val="32"/>
        </w:rPr>
        <w:t>Gunal</w:t>
      </w:r>
      <w:proofErr w:type="spellEnd"/>
      <w:r>
        <w:rPr>
          <w:color w:val="C45911" w:themeColor="accent2" w:themeShade="BF"/>
          <w:sz w:val="32"/>
          <w:szCs w:val="32"/>
        </w:rPr>
        <w:t xml:space="preserve"> </w:t>
      </w:r>
      <w:proofErr w:type="spellStart"/>
      <w:r>
        <w:rPr>
          <w:color w:val="C45911" w:themeColor="accent2" w:themeShade="BF"/>
          <w:sz w:val="32"/>
          <w:szCs w:val="32"/>
        </w:rPr>
        <w:t>Sadic</w:t>
      </w:r>
      <w:proofErr w:type="spellEnd"/>
    </w:p>
    <w:p w14:paraId="03F8A442" w14:textId="58485E6A" w:rsidR="00AC3F90" w:rsidRDefault="00AC3F90" w:rsidP="00AC3F90">
      <w:pPr>
        <w:rPr>
          <w:color w:val="C45911" w:themeColor="accent2" w:themeShade="BF"/>
          <w:sz w:val="32"/>
          <w:szCs w:val="32"/>
        </w:rPr>
      </w:pPr>
      <w:r w:rsidRPr="00AC3F90">
        <w:rPr>
          <w:color w:val="C45911" w:themeColor="accent2" w:themeShade="BF"/>
          <w:sz w:val="32"/>
          <w:szCs w:val="32"/>
        </w:rPr>
        <w:lastRenderedPageBreak/>
        <w:drawing>
          <wp:inline distT="0" distB="0" distL="0" distR="0" wp14:anchorId="6B5AE9EA" wp14:editId="33649829">
            <wp:extent cx="6766560" cy="5247640"/>
            <wp:effectExtent l="0" t="0" r="2540" b="0"/>
            <wp:docPr id="12" name="Content Placeholder 11" descr="A diagram of a diagram&#10;&#10;Description automatically generated">
              <a:extLst xmlns:a="http://schemas.openxmlformats.org/drawingml/2006/main">
                <a:ext uri="{FF2B5EF4-FFF2-40B4-BE49-F238E27FC236}">
                  <a16:creationId xmlns:a16="http://schemas.microsoft.com/office/drawing/2014/main" id="{FDAD428E-753C-7ED5-128F-89AA21D5A61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descr="A diagram of a diagram&#10;&#10;Description automatically generated">
                      <a:extLst>
                        <a:ext uri="{FF2B5EF4-FFF2-40B4-BE49-F238E27FC236}">
                          <a16:creationId xmlns:a16="http://schemas.microsoft.com/office/drawing/2014/main" id="{FDAD428E-753C-7ED5-128F-89AA21D5A61C}"/>
                        </a:ext>
                      </a:extLst>
                    </pic:cNvPr>
                    <pic:cNvPicPr>
                      <a:picLocks noGrp="1" noChangeAspect="1"/>
                    </pic:cNvPicPr>
                  </pic:nvPicPr>
                  <pic:blipFill>
                    <a:blip r:embed="rId11"/>
                    <a:stretch>
                      <a:fillRect/>
                    </a:stretch>
                  </pic:blipFill>
                  <pic:spPr>
                    <a:xfrm>
                      <a:off x="0" y="0"/>
                      <a:ext cx="6766560" cy="5247640"/>
                    </a:xfrm>
                    <a:prstGeom prst="rect">
                      <a:avLst/>
                    </a:prstGeom>
                  </pic:spPr>
                </pic:pic>
              </a:graphicData>
            </a:graphic>
          </wp:inline>
        </w:drawing>
      </w:r>
    </w:p>
    <w:p w14:paraId="1C06D99B" w14:textId="77777777" w:rsidR="00AC3F90" w:rsidRDefault="00AC3F90" w:rsidP="00AC3F90">
      <w:pPr>
        <w:rPr>
          <w:color w:val="C45911" w:themeColor="accent2" w:themeShade="BF"/>
          <w:sz w:val="32"/>
          <w:szCs w:val="32"/>
        </w:rPr>
      </w:pPr>
    </w:p>
    <w:p w14:paraId="464884AB" w14:textId="77777777" w:rsidR="00AC3F90" w:rsidRDefault="00AC3F90" w:rsidP="00AC3F90">
      <w:pPr>
        <w:rPr>
          <w:color w:val="C45911" w:themeColor="accent2" w:themeShade="BF"/>
          <w:sz w:val="32"/>
          <w:szCs w:val="32"/>
        </w:rPr>
      </w:pPr>
    </w:p>
    <w:p w14:paraId="64DB2D23" w14:textId="77777777" w:rsidR="00AC3F90" w:rsidRDefault="00AC3F90" w:rsidP="00AC3F90">
      <w:pPr>
        <w:rPr>
          <w:color w:val="C45911" w:themeColor="accent2" w:themeShade="BF"/>
          <w:sz w:val="32"/>
          <w:szCs w:val="32"/>
        </w:rPr>
      </w:pPr>
    </w:p>
    <w:p w14:paraId="3748BB95" w14:textId="77777777" w:rsidR="00AC3F90" w:rsidRDefault="00AC3F90" w:rsidP="00AC3F90">
      <w:pPr>
        <w:rPr>
          <w:color w:val="C45911" w:themeColor="accent2" w:themeShade="BF"/>
          <w:sz w:val="32"/>
          <w:szCs w:val="32"/>
        </w:rPr>
      </w:pPr>
    </w:p>
    <w:p w14:paraId="4C2AC649" w14:textId="77777777" w:rsidR="00AC3F90" w:rsidRDefault="00AC3F90" w:rsidP="00AC3F90">
      <w:pPr>
        <w:rPr>
          <w:color w:val="C45911" w:themeColor="accent2" w:themeShade="BF"/>
          <w:sz w:val="32"/>
          <w:szCs w:val="32"/>
        </w:rPr>
      </w:pPr>
    </w:p>
    <w:p w14:paraId="18729C98" w14:textId="77777777" w:rsidR="00AC3F90" w:rsidRDefault="00AC3F90" w:rsidP="00AC3F90">
      <w:pPr>
        <w:rPr>
          <w:color w:val="C45911" w:themeColor="accent2" w:themeShade="BF"/>
          <w:sz w:val="32"/>
          <w:szCs w:val="32"/>
        </w:rPr>
      </w:pPr>
    </w:p>
    <w:p w14:paraId="700438AD" w14:textId="77777777" w:rsidR="00AC3F90" w:rsidRDefault="00AC3F90" w:rsidP="00AC3F90">
      <w:pPr>
        <w:rPr>
          <w:color w:val="C45911" w:themeColor="accent2" w:themeShade="BF"/>
          <w:sz w:val="32"/>
          <w:szCs w:val="32"/>
        </w:rPr>
      </w:pPr>
    </w:p>
    <w:p w14:paraId="1614ABFA" w14:textId="77777777" w:rsidR="00AC3F90" w:rsidRDefault="00AC3F90" w:rsidP="00AC3F90">
      <w:pPr>
        <w:rPr>
          <w:color w:val="C45911" w:themeColor="accent2" w:themeShade="BF"/>
          <w:sz w:val="32"/>
          <w:szCs w:val="32"/>
        </w:rPr>
      </w:pPr>
    </w:p>
    <w:p w14:paraId="29EC208F" w14:textId="6CFF3803" w:rsidR="00AC3F90" w:rsidRDefault="00AC3F90" w:rsidP="00AC3F90">
      <w:pPr>
        <w:rPr>
          <w:color w:val="C45911" w:themeColor="accent2" w:themeShade="BF"/>
          <w:sz w:val="32"/>
          <w:szCs w:val="32"/>
        </w:rPr>
      </w:pPr>
      <w:r w:rsidRPr="00AC3F90">
        <w:rPr>
          <w:color w:val="C45911" w:themeColor="accent2" w:themeShade="BF"/>
          <w:sz w:val="32"/>
          <w:szCs w:val="32"/>
        </w:rPr>
        <w:t>Class Diagram</w:t>
      </w:r>
    </w:p>
    <w:p w14:paraId="1B3D8356" w14:textId="56498814" w:rsidR="00AC3F90" w:rsidRDefault="00AC3F90" w:rsidP="00AC3F90">
      <w:pPr>
        <w:rPr>
          <w:color w:val="C45911" w:themeColor="accent2" w:themeShade="BF"/>
          <w:sz w:val="32"/>
          <w:szCs w:val="32"/>
        </w:rPr>
      </w:pPr>
      <w:proofErr w:type="spellStart"/>
      <w:r>
        <w:rPr>
          <w:color w:val="C45911" w:themeColor="accent2" w:themeShade="BF"/>
          <w:sz w:val="32"/>
          <w:szCs w:val="32"/>
        </w:rPr>
        <w:t>Gunal</w:t>
      </w:r>
      <w:proofErr w:type="spellEnd"/>
      <w:r>
        <w:rPr>
          <w:color w:val="C45911" w:themeColor="accent2" w:themeShade="BF"/>
          <w:sz w:val="32"/>
          <w:szCs w:val="32"/>
        </w:rPr>
        <w:t xml:space="preserve"> </w:t>
      </w:r>
      <w:proofErr w:type="spellStart"/>
      <w:r>
        <w:rPr>
          <w:color w:val="C45911" w:themeColor="accent2" w:themeShade="BF"/>
          <w:sz w:val="32"/>
          <w:szCs w:val="32"/>
        </w:rPr>
        <w:t>Sadic</w:t>
      </w:r>
      <w:proofErr w:type="spellEnd"/>
    </w:p>
    <w:p w14:paraId="5B0B3A74" w14:textId="5C0F1A2E" w:rsidR="00AC3F90" w:rsidRDefault="00AC3F90" w:rsidP="00AC3F90">
      <w:pPr>
        <w:rPr>
          <w:color w:val="C45911" w:themeColor="accent2" w:themeShade="BF"/>
          <w:sz w:val="32"/>
          <w:szCs w:val="32"/>
        </w:rPr>
      </w:pPr>
      <w:r w:rsidRPr="00AC3F90">
        <w:rPr>
          <w:color w:val="C45911" w:themeColor="accent2" w:themeShade="BF"/>
          <w:sz w:val="32"/>
          <w:szCs w:val="32"/>
        </w:rPr>
        <w:lastRenderedPageBreak/>
        <w:drawing>
          <wp:inline distT="0" distB="0" distL="0" distR="0" wp14:anchorId="4A6C4C7F" wp14:editId="09753C5F">
            <wp:extent cx="6766560" cy="5012055"/>
            <wp:effectExtent l="0" t="0" r="2540" b="4445"/>
            <wp:docPr id="793972595" name="Picture 4" descr="A diagram of a computer&#10;&#10;Description automatically generated with medium confidence">
              <a:extLst xmlns:a="http://schemas.openxmlformats.org/drawingml/2006/main">
                <a:ext uri="{FF2B5EF4-FFF2-40B4-BE49-F238E27FC236}">
                  <a16:creationId xmlns:a16="http://schemas.microsoft.com/office/drawing/2014/main" id="{1B64737F-7741-7566-F2FB-EBEE4CB9697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computer&#10;&#10;Description automatically generated with medium confidence">
                      <a:extLst>
                        <a:ext uri="{FF2B5EF4-FFF2-40B4-BE49-F238E27FC236}">
                          <a16:creationId xmlns:a16="http://schemas.microsoft.com/office/drawing/2014/main" id="{1B64737F-7741-7566-F2FB-EBEE4CB96972}"/>
                        </a:ext>
                      </a:extLst>
                    </pic:cNvPr>
                    <pic:cNvPicPr>
                      <a:picLocks noChangeAspect="1"/>
                    </pic:cNvPicPr>
                  </pic:nvPicPr>
                  <pic:blipFill>
                    <a:blip r:embed="rId17"/>
                    <a:stretch>
                      <a:fillRect/>
                    </a:stretch>
                  </pic:blipFill>
                  <pic:spPr>
                    <a:xfrm>
                      <a:off x="0" y="0"/>
                      <a:ext cx="6766560" cy="5012055"/>
                    </a:xfrm>
                    <a:prstGeom prst="rect">
                      <a:avLst/>
                    </a:prstGeom>
                  </pic:spPr>
                </pic:pic>
              </a:graphicData>
            </a:graphic>
          </wp:inline>
        </w:drawing>
      </w:r>
    </w:p>
    <w:p w14:paraId="3D607E12" w14:textId="77777777" w:rsidR="00AC3F90" w:rsidRDefault="00AC3F90" w:rsidP="00AC3F90">
      <w:pPr>
        <w:rPr>
          <w:color w:val="C45911" w:themeColor="accent2" w:themeShade="BF"/>
          <w:sz w:val="32"/>
          <w:szCs w:val="32"/>
        </w:rPr>
      </w:pPr>
    </w:p>
    <w:p w14:paraId="6CC426F6" w14:textId="77777777" w:rsidR="00AC3F90" w:rsidRDefault="00AC3F90" w:rsidP="00AC3F90">
      <w:pPr>
        <w:rPr>
          <w:color w:val="C45911" w:themeColor="accent2" w:themeShade="BF"/>
          <w:sz w:val="32"/>
          <w:szCs w:val="32"/>
        </w:rPr>
      </w:pPr>
    </w:p>
    <w:p w14:paraId="710A09A2" w14:textId="77777777" w:rsidR="00AC3F90" w:rsidRDefault="00AC3F90" w:rsidP="00AC3F90">
      <w:pPr>
        <w:rPr>
          <w:color w:val="C45911" w:themeColor="accent2" w:themeShade="BF"/>
          <w:sz w:val="32"/>
          <w:szCs w:val="32"/>
        </w:rPr>
      </w:pPr>
    </w:p>
    <w:p w14:paraId="5FDDAFF0" w14:textId="77777777" w:rsidR="00AC3F90" w:rsidRDefault="00AC3F90" w:rsidP="00AC3F90">
      <w:pPr>
        <w:rPr>
          <w:color w:val="C45911" w:themeColor="accent2" w:themeShade="BF"/>
          <w:sz w:val="32"/>
          <w:szCs w:val="32"/>
        </w:rPr>
      </w:pPr>
    </w:p>
    <w:p w14:paraId="3E9AA97A" w14:textId="77777777" w:rsidR="00AC3F90" w:rsidRDefault="00AC3F90" w:rsidP="00AC3F90">
      <w:pPr>
        <w:rPr>
          <w:color w:val="C45911" w:themeColor="accent2" w:themeShade="BF"/>
          <w:sz w:val="32"/>
          <w:szCs w:val="32"/>
        </w:rPr>
      </w:pPr>
    </w:p>
    <w:p w14:paraId="027F579D" w14:textId="77777777" w:rsidR="00AC3F90" w:rsidRDefault="00AC3F90" w:rsidP="00AC3F90">
      <w:pPr>
        <w:rPr>
          <w:color w:val="C45911" w:themeColor="accent2" w:themeShade="BF"/>
          <w:sz w:val="32"/>
          <w:szCs w:val="32"/>
        </w:rPr>
      </w:pPr>
    </w:p>
    <w:p w14:paraId="387B0704" w14:textId="77777777" w:rsidR="00AC3F90" w:rsidRDefault="00AC3F90" w:rsidP="00AC3F90">
      <w:pPr>
        <w:rPr>
          <w:color w:val="C45911" w:themeColor="accent2" w:themeShade="BF"/>
          <w:sz w:val="32"/>
          <w:szCs w:val="32"/>
        </w:rPr>
      </w:pPr>
    </w:p>
    <w:p w14:paraId="54C1CA0E" w14:textId="77777777" w:rsidR="00AC3F90" w:rsidRDefault="00AC3F90" w:rsidP="00AC3F90">
      <w:pPr>
        <w:rPr>
          <w:color w:val="C45911" w:themeColor="accent2" w:themeShade="BF"/>
          <w:sz w:val="32"/>
          <w:szCs w:val="32"/>
        </w:rPr>
      </w:pPr>
    </w:p>
    <w:p w14:paraId="7BA01C18" w14:textId="77777777" w:rsidR="00AC3F90" w:rsidRDefault="00AC3F90" w:rsidP="00AC3F90">
      <w:pPr>
        <w:rPr>
          <w:color w:val="C45911" w:themeColor="accent2" w:themeShade="BF"/>
          <w:sz w:val="32"/>
          <w:szCs w:val="32"/>
        </w:rPr>
      </w:pPr>
    </w:p>
    <w:p w14:paraId="0FB668A8" w14:textId="77777777" w:rsidR="00AC3F90" w:rsidRDefault="00AC3F90" w:rsidP="00AC3F90">
      <w:pPr>
        <w:rPr>
          <w:color w:val="C45911" w:themeColor="accent2" w:themeShade="BF"/>
          <w:sz w:val="32"/>
          <w:szCs w:val="32"/>
        </w:rPr>
      </w:pPr>
    </w:p>
    <w:p w14:paraId="32D155FE" w14:textId="77777777" w:rsidR="00AC3F90" w:rsidRDefault="00AC3F90" w:rsidP="00AC3F90">
      <w:pPr>
        <w:rPr>
          <w:color w:val="C45911" w:themeColor="accent2" w:themeShade="BF"/>
          <w:sz w:val="32"/>
          <w:szCs w:val="32"/>
        </w:rPr>
      </w:pPr>
    </w:p>
    <w:p w14:paraId="2B3A0F42" w14:textId="63D9BA6A" w:rsidR="00AC3F90" w:rsidRDefault="00AC3F90" w:rsidP="00AC3F90">
      <w:pPr>
        <w:rPr>
          <w:color w:val="C45911" w:themeColor="accent2" w:themeShade="BF"/>
          <w:sz w:val="32"/>
          <w:szCs w:val="32"/>
        </w:rPr>
      </w:pPr>
      <w:r w:rsidRPr="00AC3F90">
        <w:rPr>
          <w:color w:val="C45911" w:themeColor="accent2" w:themeShade="BF"/>
          <w:sz w:val="32"/>
          <w:szCs w:val="32"/>
        </w:rPr>
        <w:t>Codrescu Catalin                       Deployment Diagram</w:t>
      </w:r>
    </w:p>
    <w:p w14:paraId="6D499368" w14:textId="77777777" w:rsidR="00AC3F90" w:rsidRPr="00AC3F90" w:rsidRDefault="00AC3F90" w:rsidP="00AC3F90">
      <w:pPr>
        <w:rPr>
          <w:color w:val="C45911" w:themeColor="accent2" w:themeShade="BF"/>
          <w:sz w:val="32"/>
          <w:szCs w:val="32"/>
        </w:rPr>
      </w:pPr>
    </w:p>
    <w:p w14:paraId="07351ECE" w14:textId="2836F23A" w:rsidR="00AC3F90" w:rsidRDefault="00AC3F90" w:rsidP="00AC3F90">
      <w:pPr>
        <w:rPr>
          <w:color w:val="C45911" w:themeColor="accent2" w:themeShade="BF"/>
          <w:sz w:val="32"/>
          <w:szCs w:val="32"/>
        </w:rPr>
      </w:pPr>
      <w:r w:rsidRPr="00AC3F90">
        <w:rPr>
          <w:color w:val="C45911" w:themeColor="accent2" w:themeShade="BF"/>
          <w:sz w:val="32"/>
          <w:szCs w:val="32"/>
        </w:rPr>
        <w:lastRenderedPageBreak/>
        <w:drawing>
          <wp:inline distT="0" distB="0" distL="0" distR="0" wp14:anchorId="5EF775E2" wp14:editId="584E5F11">
            <wp:extent cx="6766560" cy="3504565"/>
            <wp:effectExtent l="0" t="0" r="2540" b="635"/>
            <wp:docPr id="1044175075" name="Content Placeholder 4">
              <a:extLst xmlns:a="http://schemas.openxmlformats.org/drawingml/2006/main">
                <a:ext uri="{FF2B5EF4-FFF2-40B4-BE49-F238E27FC236}">
                  <a16:creationId xmlns:a16="http://schemas.microsoft.com/office/drawing/2014/main" id="{2A33CC2D-38CE-4840-BC95-B1A89D62D4D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2A33CC2D-38CE-4840-BC95-B1A89D62D4D9}"/>
                        </a:ext>
                      </a:extLst>
                    </pic:cNvPr>
                    <pic:cNvPicPr>
                      <a:picLocks noGrp="1" noChangeAspect="1"/>
                    </pic:cNvPicPr>
                  </pic:nvPicPr>
                  <pic:blipFill>
                    <a:blip r:embed="rId18"/>
                    <a:stretch>
                      <a:fillRect/>
                    </a:stretch>
                  </pic:blipFill>
                  <pic:spPr>
                    <a:xfrm>
                      <a:off x="0" y="0"/>
                      <a:ext cx="6766560" cy="3504565"/>
                    </a:xfrm>
                    <a:prstGeom prst="rect">
                      <a:avLst/>
                    </a:prstGeom>
                  </pic:spPr>
                </pic:pic>
              </a:graphicData>
            </a:graphic>
          </wp:inline>
        </w:drawing>
      </w:r>
    </w:p>
    <w:p w14:paraId="6477F699" w14:textId="77777777" w:rsidR="00AC3F90" w:rsidRDefault="00AC3F90" w:rsidP="00AC3F90">
      <w:pPr>
        <w:rPr>
          <w:color w:val="C45911" w:themeColor="accent2" w:themeShade="BF"/>
          <w:sz w:val="32"/>
          <w:szCs w:val="32"/>
        </w:rPr>
      </w:pPr>
    </w:p>
    <w:p w14:paraId="36BCB1C7" w14:textId="76AC5691" w:rsidR="00AC3F90" w:rsidRDefault="00AC3F90" w:rsidP="00AC3F90">
      <w:pPr>
        <w:rPr>
          <w:color w:val="C45911" w:themeColor="accent2" w:themeShade="BF"/>
          <w:sz w:val="32"/>
          <w:szCs w:val="32"/>
        </w:rPr>
      </w:pPr>
      <w:r w:rsidRPr="00AC3F90">
        <w:rPr>
          <w:color w:val="C45911" w:themeColor="accent2" w:themeShade="BF"/>
          <w:sz w:val="32"/>
          <w:szCs w:val="32"/>
        </w:rPr>
        <w:t xml:space="preserve">Codrescu </w:t>
      </w:r>
      <w:proofErr w:type="spellStart"/>
      <w:r w:rsidRPr="00AC3F90">
        <w:rPr>
          <w:color w:val="C45911" w:themeColor="accent2" w:themeShade="BF"/>
          <w:sz w:val="32"/>
          <w:szCs w:val="32"/>
        </w:rPr>
        <w:t>Catalin</w:t>
      </w:r>
      <w:proofErr w:type="spellEnd"/>
      <w:r w:rsidRPr="00AC3F90">
        <w:rPr>
          <w:color w:val="C45911" w:themeColor="accent2" w:themeShade="BF"/>
          <w:sz w:val="32"/>
          <w:szCs w:val="32"/>
        </w:rPr>
        <w:t xml:space="preserve">                        Interaction Diagram</w:t>
      </w:r>
    </w:p>
    <w:p w14:paraId="6D0C2FA1" w14:textId="77777777" w:rsidR="00AC3F90" w:rsidRPr="00AC3F90" w:rsidRDefault="00AC3F90" w:rsidP="00AC3F90">
      <w:pPr>
        <w:rPr>
          <w:color w:val="C45911" w:themeColor="accent2" w:themeShade="BF"/>
          <w:sz w:val="32"/>
          <w:szCs w:val="32"/>
        </w:rPr>
      </w:pPr>
    </w:p>
    <w:p w14:paraId="34AFD4BE" w14:textId="5712ABC4" w:rsidR="00AC3F90" w:rsidRDefault="00AC3F90" w:rsidP="0074106B">
      <w:pPr>
        <w:rPr>
          <w:color w:val="C45911" w:themeColor="accent2" w:themeShade="BF"/>
          <w:sz w:val="32"/>
          <w:szCs w:val="32"/>
        </w:rPr>
      </w:pPr>
      <w:r w:rsidRPr="00AC3F90">
        <w:rPr>
          <w:color w:val="C45911" w:themeColor="accent2" w:themeShade="BF"/>
          <w:sz w:val="32"/>
          <w:szCs w:val="32"/>
        </w:rPr>
        <w:drawing>
          <wp:inline distT="0" distB="0" distL="0" distR="0" wp14:anchorId="02545FD7" wp14:editId="21866F25">
            <wp:extent cx="6766560" cy="3504565"/>
            <wp:effectExtent l="0" t="0" r="2540" b="635"/>
            <wp:docPr id="254350648" name="Content Placeholder 4">
              <a:extLst xmlns:a="http://schemas.openxmlformats.org/drawingml/2006/main">
                <a:ext uri="{FF2B5EF4-FFF2-40B4-BE49-F238E27FC236}">
                  <a16:creationId xmlns:a16="http://schemas.microsoft.com/office/drawing/2014/main" id="{E51004CF-F7B7-422D-937C-426320654CE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E51004CF-F7B7-422D-937C-426320654CE4}"/>
                        </a:ext>
                      </a:extLst>
                    </pic:cNvPr>
                    <pic:cNvPicPr>
                      <a:picLocks noGrp="1" noChangeAspect="1"/>
                    </pic:cNvPicPr>
                  </pic:nvPicPr>
                  <pic:blipFill>
                    <a:blip r:embed="rId19"/>
                    <a:stretch>
                      <a:fillRect/>
                    </a:stretch>
                  </pic:blipFill>
                  <pic:spPr>
                    <a:xfrm>
                      <a:off x="0" y="0"/>
                      <a:ext cx="6766560" cy="3504565"/>
                    </a:xfrm>
                    <a:prstGeom prst="rect">
                      <a:avLst/>
                    </a:prstGeom>
                  </pic:spPr>
                </pic:pic>
              </a:graphicData>
            </a:graphic>
          </wp:inline>
        </w:drawing>
      </w:r>
    </w:p>
    <w:p w14:paraId="7A0EBBBD" w14:textId="77777777" w:rsidR="00AC3F90" w:rsidRDefault="00AC3F90" w:rsidP="0074106B">
      <w:pPr>
        <w:rPr>
          <w:color w:val="C45911" w:themeColor="accent2" w:themeShade="BF"/>
          <w:sz w:val="32"/>
          <w:szCs w:val="32"/>
        </w:rPr>
      </w:pPr>
    </w:p>
    <w:p w14:paraId="15C61642" w14:textId="77777777" w:rsidR="00AC3F90" w:rsidRPr="00AC3F90" w:rsidRDefault="00AC3F90" w:rsidP="00AC3F90">
      <w:pPr>
        <w:rPr>
          <w:color w:val="C45911" w:themeColor="accent2" w:themeShade="BF"/>
          <w:sz w:val="32"/>
          <w:szCs w:val="32"/>
        </w:rPr>
      </w:pPr>
      <w:r w:rsidRPr="00AC3F90">
        <w:rPr>
          <w:color w:val="C45911" w:themeColor="accent2" w:themeShade="BF"/>
          <w:sz w:val="32"/>
          <w:szCs w:val="32"/>
        </w:rPr>
        <w:t>DMITRI GREC</w:t>
      </w:r>
    </w:p>
    <w:p w14:paraId="009063D2" w14:textId="6EFEDE4B" w:rsidR="00AC3F90" w:rsidRDefault="00AC3F90" w:rsidP="0074106B">
      <w:pPr>
        <w:rPr>
          <w:color w:val="C45911" w:themeColor="accent2" w:themeShade="BF"/>
          <w:sz w:val="32"/>
          <w:szCs w:val="32"/>
        </w:rPr>
      </w:pPr>
      <w:r w:rsidRPr="00AC3F90">
        <w:rPr>
          <w:color w:val="C45911" w:themeColor="accent2" w:themeShade="BF"/>
          <w:sz w:val="32"/>
          <w:szCs w:val="32"/>
        </w:rPr>
        <w:lastRenderedPageBreak/>
        <w:drawing>
          <wp:inline distT="0" distB="0" distL="0" distR="0" wp14:anchorId="42A2C600" wp14:editId="5508D7AC">
            <wp:extent cx="6766560" cy="4571365"/>
            <wp:effectExtent l="0" t="0" r="2540" b="635"/>
            <wp:docPr id="594712202" name="Picture 4" descr="A diagram of a user&#10;&#10;Description automatically generated">
              <a:extLst xmlns:a="http://schemas.openxmlformats.org/drawingml/2006/main">
                <a:ext uri="{FF2B5EF4-FFF2-40B4-BE49-F238E27FC236}">
                  <a16:creationId xmlns:a16="http://schemas.microsoft.com/office/drawing/2014/main" id="{C07DDD67-BB9D-40FA-B7FA-E6E3C211B89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diagram of a user&#10;&#10;Description automatically generated">
                      <a:extLst>
                        <a:ext uri="{FF2B5EF4-FFF2-40B4-BE49-F238E27FC236}">
                          <a16:creationId xmlns:a16="http://schemas.microsoft.com/office/drawing/2014/main" id="{C07DDD67-BB9D-40FA-B7FA-E6E3C211B893}"/>
                        </a:ext>
                      </a:extLst>
                    </pic:cNvPr>
                    <pic:cNvPicPr>
                      <a:picLocks noChangeAspect="1"/>
                    </pic:cNvPicPr>
                  </pic:nvPicPr>
                  <pic:blipFill>
                    <a:blip r:embed="rId20"/>
                    <a:stretch>
                      <a:fillRect/>
                    </a:stretch>
                  </pic:blipFill>
                  <pic:spPr>
                    <a:xfrm>
                      <a:off x="0" y="0"/>
                      <a:ext cx="6766560" cy="4571365"/>
                    </a:xfrm>
                    <a:prstGeom prst="rect">
                      <a:avLst/>
                    </a:prstGeom>
                  </pic:spPr>
                </pic:pic>
              </a:graphicData>
            </a:graphic>
          </wp:inline>
        </w:drawing>
      </w:r>
    </w:p>
    <w:p w14:paraId="42C4FBF2" w14:textId="77777777" w:rsidR="00AC3F90" w:rsidRDefault="00AC3F90" w:rsidP="0074106B">
      <w:pPr>
        <w:rPr>
          <w:color w:val="C45911" w:themeColor="accent2" w:themeShade="BF"/>
          <w:sz w:val="32"/>
          <w:szCs w:val="32"/>
        </w:rPr>
      </w:pPr>
    </w:p>
    <w:p w14:paraId="185AE806" w14:textId="77777777" w:rsidR="00AC3F90" w:rsidRDefault="00AC3F90" w:rsidP="0074106B">
      <w:pPr>
        <w:rPr>
          <w:color w:val="C45911" w:themeColor="accent2" w:themeShade="BF"/>
          <w:sz w:val="32"/>
          <w:szCs w:val="32"/>
        </w:rPr>
      </w:pPr>
    </w:p>
    <w:p w14:paraId="74AED679" w14:textId="77777777" w:rsidR="009A3F95" w:rsidRDefault="009A3F95" w:rsidP="0074106B">
      <w:pPr>
        <w:rPr>
          <w:color w:val="C45911" w:themeColor="accent2" w:themeShade="BF"/>
          <w:sz w:val="32"/>
          <w:szCs w:val="32"/>
        </w:rPr>
      </w:pPr>
      <w:r>
        <w:rPr>
          <w:color w:val="C45911" w:themeColor="accent2" w:themeShade="BF"/>
          <w:sz w:val="32"/>
          <w:szCs w:val="32"/>
        </w:rPr>
        <w:t xml:space="preserve"> </w:t>
      </w:r>
    </w:p>
    <w:p w14:paraId="70CC09F7" w14:textId="77777777" w:rsidR="009A3F95" w:rsidRDefault="009A3F95" w:rsidP="0074106B">
      <w:pPr>
        <w:rPr>
          <w:color w:val="C45911" w:themeColor="accent2" w:themeShade="BF"/>
          <w:sz w:val="32"/>
          <w:szCs w:val="32"/>
        </w:rPr>
      </w:pPr>
    </w:p>
    <w:p w14:paraId="509AA21C" w14:textId="77777777" w:rsidR="009A3F95" w:rsidRDefault="009A3F95" w:rsidP="0074106B">
      <w:pPr>
        <w:rPr>
          <w:color w:val="C45911" w:themeColor="accent2" w:themeShade="BF"/>
          <w:sz w:val="32"/>
          <w:szCs w:val="32"/>
        </w:rPr>
      </w:pPr>
    </w:p>
    <w:p w14:paraId="476EC541" w14:textId="77777777" w:rsidR="009A3F95" w:rsidRDefault="009A3F95" w:rsidP="0074106B">
      <w:pPr>
        <w:rPr>
          <w:color w:val="C45911" w:themeColor="accent2" w:themeShade="BF"/>
          <w:sz w:val="32"/>
          <w:szCs w:val="32"/>
        </w:rPr>
      </w:pPr>
    </w:p>
    <w:p w14:paraId="272944AA" w14:textId="77777777" w:rsidR="009A3F95" w:rsidRDefault="009A3F95" w:rsidP="0074106B">
      <w:pPr>
        <w:rPr>
          <w:color w:val="C45911" w:themeColor="accent2" w:themeShade="BF"/>
          <w:sz w:val="32"/>
          <w:szCs w:val="32"/>
        </w:rPr>
      </w:pPr>
    </w:p>
    <w:p w14:paraId="199D9A09" w14:textId="77777777" w:rsidR="009A3F95" w:rsidRDefault="009A3F95" w:rsidP="0074106B">
      <w:pPr>
        <w:rPr>
          <w:color w:val="C45911" w:themeColor="accent2" w:themeShade="BF"/>
          <w:sz w:val="32"/>
          <w:szCs w:val="32"/>
        </w:rPr>
      </w:pPr>
    </w:p>
    <w:p w14:paraId="6305B0D9" w14:textId="77777777" w:rsidR="009A3F95" w:rsidRDefault="009A3F95" w:rsidP="0074106B">
      <w:pPr>
        <w:rPr>
          <w:color w:val="C45911" w:themeColor="accent2" w:themeShade="BF"/>
          <w:sz w:val="32"/>
          <w:szCs w:val="32"/>
        </w:rPr>
      </w:pPr>
    </w:p>
    <w:p w14:paraId="7DC5770F" w14:textId="77777777" w:rsidR="009A3F95" w:rsidRDefault="009A3F95" w:rsidP="0074106B">
      <w:pPr>
        <w:rPr>
          <w:color w:val="C45911" w:themeColor="accent2" w:themeShade="BF"/>
          <w:sz w:val="32"/>
          <w:szCs w:val="32"/>
        </w:rPr>
      </w:pPr>
    </w:p>
    <w:p w14:paraId="063C9B6B" w14:textId="77777777" w:rsidR="009A3F95" w:rsidRDefault="009A3F95" w:rsidP="0074106B">
      <w:pPr>
        <w:rPr>
          <w:color w:val="C45911" w:themeColor="accent2" w:themeShade="BF"/>
          <w:sz w:val="32"/>
          <w:szCs w:val="32"/>
        </w:rPr>
      </w:pPr>
    </w:p>
    <w:p w14:paraId="7FCADA45" w14:textId="77777777" w:rsidR="009A3F95" w:rsidRDefault="009A3F95" w:rsidP="0074106B">
      <w:pPr>
        <w:rPr>
          <w:color w:val="C45911" w:themeColor="accent2" w:themeShade="BF"/>
          <w:sz w:val="32"/>
          <w:szCs w:val="32"/>
        </w:rPr>
      </w:pPr>
    </w:p>
    <w:p w14:paraId="28AA4E21" w14:textId="77777777" w:rsidR="009A3F95" w:rsidRDefault="009A3F95" w:rsidP="0074106B">
      <w:pPr>
        <w:rPr>
          <w:color w:val="C45911" w:themeColor="accent2" w:themeShade="BF"/>
          <w:sz w:val="32"/>
          <w:szCs w:val="32"/>
        </w:rPr>
      </w:pPr>
    </w:p>
    <w:p w14:paraId="78117901" w14:textId="77777777" w:rsidR="00BC6ACF" w:rsidRDefault="009A3F95" w:rsidP="0074106B">
      <w:pPr>
        <w:rPr>
          <w:color w:val="C45911" w:themeColor="accent2" w:themeShade="BF"/>
          <w:sz w:val="32"/>
          <w:szCs w:val="32"/>
        </w:rPr>
      </w:pPr>
      <w:r>
        <w:rPr>
          <w:color w:val="C45911" w:themeColor="accent2" w:themeShade="BF"/>
          <w:sz w:val="32"/>
          <w:szCs w:val="32"/>
        </w:rPr>
        <w:t xml:space="preserve">                                   </w:t>
      </w:r>
    </w:p>
    <w:p w14:paraId="49CEA491" w14:textId="2A11630B" w:rsidR="009A3F95" w:rsidRDefault="009A3F95" w:rsidP="0074106B">
      <w:pPr>
        <w:rPr>
          <w:color w:val="C45911" w:themeColor="accent2" w:themeShade="BF"/>
          <w:sz w:val="48"/>
          <w:szCs w:val="48"/>
        </w:rPr>
      </w:pPr>
      <w:r>
        <w:rPr>
          <w:color w:val="C45911" w:themeColor="accent2" w:themeShade="BF"/>
          <w:sz w:val="32"/>
          <w:szCs w:val="32"/>
        </w:rPr>
        <w:lastRenderedPageBreak/>
        <w:t xml:space="preserve"> </w:t>
      </w:r>
      <w:r w:rsidRPr="009A3F95">
        <w:rPr>
          <w:color w:val="C45911" w:themeColor="accent2" w:themeShade="BF"/>
          <w:sz w:val="48"/>
          <w:szCs w:val="48"/>
        </w:rPr>
        <w:t>Design Patterns:</w:t>
      </w:r>
    </w:p>
    <w:p w14:paraId="2A836108" w14:textId="77777777" w:rsidR="009A3F95" w:rsidRPr="009A3F95" w:rsidRDefault="009A3F95" w:rsidP="0074106B">
      <w:pPr>
        <w:rPr>
          <w:color w:val="C45911" w:themeColor="accent2" w:themeShade="BF"/>
          <w:sz w:val="48"/>
          <w:szCs w:val="48"/>
        </w:rPr>
      </w:pPr>
    </w:p>
    <w:p w14:paraId="73B7BBEC" w14:textId="1D185702" w:rsidR="00AC3F90" w:rsidRDefault="009A3F95" w:rsidP="0074106B">
      <w:pPr>
        <w:rPr>
          <w:color w:val="C45911" w:themeColor="accent2" w:themeShade="BF"/>
          <w:sz w:val="32"/>
          <w:szCs w:val="32"/>
        </w:rPr>
      </w:pPr>
      <w:r>
        <w:rPr>
          <w:color w:val="C45911" w:themeColor="accent2" w:themeShade="BF"/>
          <w:sz w:val="32"/>
          <w:szCs w:val="32"/>
        </w:rPr>
        <w:t xml:space="preserve"> </w:t>
      </w:r>
      <w:r w:rsidR="00AC3F90" w:rsidRPr="00AC3F90">
        <w:rPr>
          <w:color w:val="C45911" w:themeColor="accent2" w:themeShade="BF"/>
          <w:sz w:val="32"/>
          <w:szCs w:val="32"/>
        </w:rPr>
        <w:t>Factory Design Pattern</w:t>
      </w:r>
      <w:r w:rsidR="00AC3F90" w:rsidRPr="00AC3F90">
        <w:rPr>
          <w:color w:val="C45911" w:themeColor="accent2" w:themeShade="BF"/>
          <w:sz w:val="32"/>
          <w:szCs w:val="32"/>
        </w:rPr>
        <w:drawing>
          <wp:inline distT="0" distB="0" distL="0" distR="0" wp14:anchorId="2C249341" wp14:editId="2DDE5B8A">
            <wp:extent cx="5818360" cy="4351338"/>
            <wp:effectExtent l="0" t="0" r="0" b="5080"/>
            <wp:docPr id="1367712986" name="Content Placeholder 4" descr="A screen shot of a computer program&#10;&#10;Description automatically generated">
              <a:extLst xmlns:a="http://schemas.openxmlformats.org/drawingml/2006/main">
                <a:ext uri="{FF2B5EF4-FFF2-40B4-BE49-F238E27FC236}">
                  <a16:creationId xmlns:a16="http://schemas.microsoft.com/office/drawing/2014/main" id="{4A9FF6C4-C3B2-7AD3-AF5A-B64CB763207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367712986" name="Content Placeholder 4" descr="A screen shot of a computer program&#10;&#10;Description automatically generated">
                      <a:extLst>
                        <a:ext uri="{FF2B5EF4-FFF2-40B4-BE49-F238E27FC236}">
                          <a16:creationId xmlns:a16="http://schemas.microsoft.com/office/drawing/2014/main" id="{4A9FF6C4-C3B2-7AD3-AF5A-B64CB763207D}"/>
                        </a:ext>
                      </a:extLst>
                    </pic:cNvPr>
                    <pic:cNvPicPr>
                      <a:picLocks noGrp="1" noChangeAspect="1"/>
                    </pic:cNvPicPr>
                  </pic:nvPicPr>
                  <pic:blipFill>
                    <a:blip r:embed="rId21"/>
                    <a:stretch>
                      <a:fillRect/>
                    </a:stretch>
                  </pic:blipFill>
                  <pic:spPr>
                    <a:xfrm>
                      <a:off x="0" y="0"/>
                      <a:ext cx="5818360" cy="4351338"/>
                    </a:xfrm>
                    <a:prstGeom prst="rect">
                      <a:avLst/>
                    </a:prstGeom>
                  </pic:spPr>
                </pic:pic>
              </a:graphicData>
            </a:graphic>
          </wp:inline>
        </w:drawing>
      </w:r>
    </w:p>
    <w:p w14:paraId="4F1D4D3A" w14:textId="77777777" w:rsidR="00AC3F90" w:rsidRDefault="00AC3F90" w:rsidP="0074106B">
      <w:pPr>
        <w:rPr>
          <w:color w:val="C45911" w:themeColor="accent2" w:themeShade="BF"/>
          <w:sz w:val="32"/>
          <w:szCs w:val="32"/>
        </w:rPr>
      </w:pPr>
    </w:p>
    <w:p w14:paraId="56F1D7F9" w14:textId="7193F092" w:rsidR="00AC3F90" w:rsidRDefault="009A3F95" w:rsidP="0074106B">
      <w:pPr>
        <w:rPr>
          <w:color w:val="C45911" w:themeColor="accent2" w:themeShade="BF"/>
          <w:sz w:val="32"/>
          <w:szCs w:val="32"/>
        </w:rPr>
      </w:pPr>
      <w:r w:rsidRPr="009A3F95">
        <w:rPr>
          <w:color w:val="C45911" w:themeColor="accent2" w:themeShade="BF"/>
          <w:sz w:val="32"/>
          <w:szCs w:val="32"/>
        </w:rPr>
        <w:drawing>
          <wp:inline distT="0" distB="0" distL="0" distR="0" wp14:anchorId="53810AA6" wp14:editId="0FD3877D">
            <wp:extent cx="4906060" cy="1943371"/>
            <wp:effectExtent l="0" t="0" r="0" b="0"/>
            <wp:docPr id="20618458" name="Picture 6" descr="A blue square with black text&#10;&#10;Description automatically generated">
              <a:extLst xmlns:a="http://schemas.openxmlformats.org/drawingml/2006/main">
                <a:ext uri="{FF2B5EF4-FFF2-40B4-BE49-F238E27FC236}">
                  <a16:creationId xmlns:a16="http://schemas.microsoft.com/office/drawing/2014/main" id="{70D19616-AE76-513C-5115-664BD000F76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18458" name="Picture 6" descr="A blue square with black text&#10;&#10;Description automatically generated">
                      <a:extLst>
                        <a:ext uri="{FF2B5EF4-FFF2-40B4-BE49-F238E27FC236}">
                          <a16:creationId xmlns:a16="http://schemas.microsoft.com/office/drawing/2014/main" id="{70D19616-AE76-513C-5115-664BD000F762}"/>
                        </a:ext>
                      </a:extLst>
                    </pic:cNvPr>
                    <pic:cNvPicPr>
                      <a:picLocks noChangeAspect="1"/>
                    </pic:cNvPicPr>
                  </pic:nvPicPr>
                  <pic:blipFill>
                    <a:blip r:embed="rId22"/>
                    <a:stretch>
                      <a:fillRect/>
                    </a:stretch>
                  </pic:blipFill>
                  <pic:spPr>
                    <a:xfrm>
                      <a:off x="0" y="0"/>
                      <a:ext cx="4906060" cy="1943371"/>
                    </a:xfrm>
                    <a:prstGeom prst="rect">
                      <a:avLst/>
                    </a:prstGeom>
                  </pic:spPr>
                </pic:pic>
              </a:graphicData>
            </a:graphic>
          </wp:inline>
        </w:drawing>
      </w:r>
    </w:p>
    <w:p w14:paraId="733D2DA6" w14:textId="77777777" w:rsidR="009A3F95" w:rsidRDefault="009A3F95" w:rsidP="0074106B">
      <w:pPr>
        <w:rPr>
          <w:color w:val="C45911" w:themeColor="accent2" w:themeShade="BF"/>
          <w:sz w:val="32"/>
          <w:szCs w:val="32"/>
        </w:rPr>
      </w:pPr>
    </w:p>
    <w:p w14:paraId="50C313DD" w14:textId="6D6E964E" w:rsidR="009A3F95" w:rsidRDefault="009A3F95" w:rsidP="0074106B">
      <w:pPr>
        <w:rPr>
          <w:color w:val="C45911" w:themeColor="accent2" w:themeShade="BF"/>
          <w:sz w:val="32"/>
          <w:szCs w:val="32"/>
        </w:rPr>
      </w:pPr>
      <w:r w:rsidRPr="009A3F95">
        <w:rPr>
          <w:color w:val="C45911" w:themeColor="accent2" w:themeShade="BF"/>
          <w:sz w:val="32"/>
          <w:szCs w:val="32"/>
        </w:rPr>
        <w:lastRenderedPageBreak/>
        <w:drawing>
          <wp:inline distT="0" distB="0" distL="0" distR="0" wp14:anchorId="46891DFB" wp14:editId="6F3A0411">
            <wp:extent cx="5427306" cy="1609017"/>
            <wp:effectExtent l="0" t="0" r="0" b="4445"/>
            <wp:docPr id="478198538" name="Picture 8" descr="A computer screen with text and images&#10;&#10;Description automatically generated with medium confidence">
              <a:extLst xmlns:a="http://schemas.openxmlformats.org/drawingml/2006/main">
                <a:ext uri="{FF2B5EF4-FFF2-40B4-BE49-F238E27FC236}">
                  <a16:creationId xmlns:a16="http://schemas.microsoft.com/office/drawing/2014/main" id="{2EE96D44-C884-691D-0180-343A404B301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198538" name="Picture 8" descr="A computer screen with text and images&#10;&#10;Description automatically generated with medium confidence">
                      <a:extLst>
                        <a:ext uri="{FF2B5EF4-FFF2-40B4-BE49-F238E27FC236}">
                          <a16:creationId xmlns:a16="http://schemas.microsoft.com/office/drawing/2014/main" id="{2EE96D44-C884-691D-0180-343A404B3013}"/>
                        </a:ext>
                      </a:extLst>
                    </pic:cNvPr>
                    <pic:cNvPicPr>
                      <a:picLocks noChangeAspect="1"/>
                    </pic:cNvPicPr>
                  </pic:nvPicPr>
                  <pic:blipFill>
                    <a:blip r:embed="rId23"/>
                    <a:stretch>
                      <a:fillRect/>
                    </a:stretch>
                  </pic:blipFill>
                  <pic:spPr>
                    <a:xfrm>
                      <a:off x="0" y="0"/>
                      <a:ext cx="5427306" cy="1609017"/>
                    </a:xfrm>
                    <a:prstGeom prst="rect">
                      <a:avLst/>
                    </a:prstGeom>
                  </pic:spPr>
                </pic:pic>
              </a:graphicData>
            </a:graphic>
          </wp:inline>
        </w:drawing>
      </w:r>
    </w:p>
    <w:p w14:paraId="600B0906" w14:textId="77777777" w:rsidR="009A3F95" w:rsidRDefault="009A3F95" w:rsidP="0074106B">
      <w:pPr>
        <w:rPr>
          <w:color w:val="C45911" w:themeColor="accent2" w:themeShade="BF"/>
          <w:sz w:val="32"/>
          <w:szCs w:val="32"/>
        </w:rPr>
      </w:pPr>
    </w:p>
    <w:p w14:paraId="7C2D6BE4" w14:textId="299AF1C6" w:rsidR="009A3F95" w:rsidRDefault="009A3F95" w:rsidP="0074106B">
      <w:pPr>
        <w:rPr>
          <w:color w:val="C45911" w:themeColor="accent2" w:themeShade="BF"/>
          <w:sz w:val="32"/>
          <w:szCs w:val="32"/>
        </w:rPr>
      </w:pPr>
      <w:r w:rsidRPr="009A3F95">
        <w:rPr>
          <w:color w:val="C45911" w:themeColor="accent2" w:themeShade="BF"/>
          <w:sz w:val="32"/>
          <w:szCs w:val="32"/>
        </w:rPr>
        <w:t>Singleton</w:t>
      </w:r>
    </w:p>
    <w:p w14:paraId="49481E68" w14:textId="5BAE70F1" w:rsidR="009A3F95" w:rsidRDefault="009A3F95" w:rsidP="0074106B">
      <w:pPr>
        <w:rPr>
          <w:color w:val="C45911" w:themeColor="accent2" w:themeShade="BF"/>
          <w:sz w:val="32"/>
          <w:szCs w:val="32"/>
        </w:rPr>
      </w:pPr>
      <w:r w:rsidRPr="009A3F95">
        <w:rPr>
          <w:color w:val="C45911" w:themeColor="accent2" w:themeShade="BF"/>
          <w:sz w:val="32"/>
          <w:szCs w:val="32"/>
        </w:rPr>
        <w:drawing>
          <wp:inline distT="0" distB="0" distL="0" distR="0" wp14:anchorId="4E2FA2D2" wp14:editId="3A124582">
            <wp:extent cx="6766560" cy="2038350"/>
            <wp:effectExtent l="0" t="0" r="2540" b="6350"/>
            <wp:docPr id="1012229463" name="Picture 4" descr="A computer screen with text on it&#10;&#10;Description automatically generated">
              <a:extLst xmlns:a="http://schemas.openxmlformats.org/drawingml/2006/main">
                <a:ext uri="{FF2B5EF4-FFF2-40B4-BE49-F238E27FC236}">
                  <a16:creationId xmlns:a16="http://schemas.microsoft.com/office/drawing/2014/main" id="{460071FA-303A-7823-718E-D927A5D3717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229463" name="Picture 4" descr="A computer screen with text on it&#10;&#10;Description automatically generated">
                      <a:extLst>
                        <a:ext uri="{FF2B5EF4-FFF2-40B4-BE49-F238E27FC236}">
                          <a16:creationId xmlns:a16="http://schemas.microsoft.com/office/drawing/2014/main" id="{460071FA-303A-7823-718E-D927A5D3717A}"/>
                        </a:ext>
                      </a:extLst>
                    </pic:cNvPr>
                    <pic:cNvPicPr>
                      <a:picLocks noChangeAspect="1"/>
                    </pic:cNvPicPr>
                  </pic:nvPicPr>
                  <pic:blipFill>
                    <a:blip r:embed="rId24"/>
                    <a:stretch>
                      <a:fillRect/>
                    </a:stretch>
                  </pic:blipFill>
                  <pic:spPr>
                    <a:xfrm>
                      <a:off x="0" y="0"/>
                      <a:ext cx="6766560" cy="2038350"/>
                    </a:xfrm>
                    <a:prstGeom prst="rect">
                      <a:avLst/>
                    </a:prstGeom>
                  </pic:spPr>
                </pic:pic>
              </a:graphicData>
            </a:graphic>
          </wp:inline>
        </w:drawing>
      </w:r>
    </w:p>
    <w:p w14:paraId="0EE6D1D8" w14:textId="77777777" w:rsidR="009A3F95" w:rsidRDefault="009A3F95" w:rsidP="0074106B">
      <w:pPr>
        <w:rPr>
          <w:color w:val="C45911" w:themeColor="accent2" w:themeShade="BF"/>
          <w:sz w:val="32"/>
          <w:szCs w:val="32"/>
        </w:rPr>
      </w:pPr>
    </w:p>
    <w:p w14:paraId="51371D0C" w14:textId="3CE7F507" w:rsidR="009A3F95" w:rsidRDefault="009A3F95" w:rsidP="0074106B">
      <w:pPr>
        <w:rPr>
          <w:color w:val="C45911" w:themeColor="accent2" w:themeShade="BF"/>
          <w:sz w:val="32"/>
          <w:szCs w:val="32"/>
        </w:rPr>
      </w:pPr>
      <w:r w:rsidRPr="009A3F95">
        <w:rPr>
          <w:color w:val="C45911" w:themeColor="accent2" w:themeShade="BF"/>
          <w:sz w:val="32"/>
          <w:szCs w:val="32"/>
        </w:rPr>
        <w:drawing>
          <wp:inline distT="0" distB="0" distL="0" distR="0" wp14:anchorId="29AFEA02" wp14:editId="18E889FE">
            <wp:extent cx="4018630" cy="2745401"/>
            <wp:effectExtent l="0" t="0" r="0" b="0"/>
            <wp:docPr id="1092879427" name="Picture 6" descr="A blue screen with black text&#10;&#10;Description automatically generated">
              <a:extLst xmlns:a="http://schemas.openxmlformats.org/drawingml/2006/main">
                <a:ext uri="{FF2B5EF4-FFF2-40B4-BE49-F238E27FC236}">
                  <a16:creationId xmlns:a16="http://schemas.microsoft.com/office/drawing/2014/main" id="{F6059A7A-B8BC-5D1D-BCD8-6C5CA0CD4AA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79427" name="Picture 6" descr="A blue screen with black text&#10;&#10;Description automatically generated">
                      <a:extLst>
                        <a:ext uri="{FF2B5EF4-FFF2-40B4-BE49-F238E27FC236}">
                          <a16:creationId xmlns:a16="http://schemas.microsoft.com/office/drawing/2014/main" id="{F6059A7A-B8BC-5D1D-BCD8-6C5CA0CD4AA5}"/>
                        </a:ext>
                      </a:extLst>
                    </pic:cNvPr>
                    <pic:cNvPicPr>
                      <a:picLocks noChangeAspect="1"/>
                    </pic:cNvPicPr>
                  </pic:nvPicPr>
                  <pic:blipFill>
                    <a:blip r:embed="rId25"/>
                    <a:stretch>
                      <a:fillRect/>
                    </a:stretch>
                  </pic:blipFill>
                  <pic:spPr>
                    <a:xfrm>
                      <a:off x="0" y="0"/>
                      <a:ext cx="4018630" cy="2745401"/>
                    </a:xfrm>
                    <a:prstGeom prst="rect">
                      <a:avLst/>
                    </a:prstGeom>
                  </pic:spPr>
                </pic:pic>
              </a:graphicData>
            </a:graphic>
          </wp:inline>
        </w:drawing>
      </w:r>
    </w:p>
    <w:p w14:paraId="57C0FA89" w14:textId="77777777" w:rsidR="009A3F95" w:rsidRDefault="009A3F95" w:rsidP="0074106B">
      <w:pPr>
        <w:rPr>
          <w:color w:val="C45911" w:themeColor="accent2" w:themeShade="BF"/>
          <w:sz w:val="32"/>
          <w:szCs w:val="32"/>
        </w:rPr>
      </w:pPr>
    </w:p>
    <w:p w14:paraId="2C85C018" w14:textId="77777777" w:rsidR="00AC3F90" w:rsidRDefault="00AC3F90" w:rsidP="0074106B"/>
    <w:p w14:paraId="06C7D914" w14:textId="2097EC96" w:rsidR="00CC5BDA" w:rsidRDefault="005E1B34" w:rsidP="00676F0B">
      <w:r>
        <w:t xml:space="preserve"> </w:t>
      </w:r>
      <w:r>
        <w:tab/>
      </w:r>
    </w:p>
    <w:p w14:paraId="6070D1E7" w14:textId="77777777" w:rsidR="009A3F95" w:rsidRDefault="00CC5BDA" w:rsidP="00CC5BDA">
      <w:pPr>
        <w:rPr>
          <w:color w:val="C45911" w:themeColor="accent2" w:themeShade="BF"/>
          <w:sz w:val="36"/>
          <w:szCs w:val="36"/>
        </w:rPr>
      </w:pPr>
      <w:r w:rsidRPr="00CC5BDA">
        <w:rPr>
          <w:color w:val="C45911" w:themeColor="accent2" w:themeShade="BF"/>
          <w:sz w:val="36"/>
          <w:szCs w:val="36"/>
        </w:rPr>
        <w:t xml:space="preserve">       </w:t>
      </w:r>
      <w:r>
        <w:rPr>
          <w:color w:val="C45911" w:themeColor="accent2" w:themeShade="BF"/>
          <w:sz w:val="36"/>
          <w:szCs w:val="36"/>
        </w:rPr>
        <w:t xml:space="preserve">            </w:t>
      </w:r>
    </w:p>
    <w:p w14:paraId="0E94D8F8" w14:textId="17242195" w:rsidR="00CC5BDA" w:rsidRPr="00CC5BDA" w:rsidRDefault="00CC5BDA" w:rsidP="00CC5BDA">
      <w:pPr>
        <w:rPr>
          <w:sz w:val="36"/>
          <w:szCs w:val="36"/>
        </w:rPr>
      </w:pPr>
    </w:p>
    <w:p w14:paraId="7EABFAF6" w14:textId="69E40B12" w:rsidR="009A3F95" w:rsidRDefault="009A3F95" w:rsidP="00CC5BDA">
      <w:pPr>
        <w:rPr>
          <w:color w:val="C45911" w:themeColor="accent2" w:themeShade="BF"/>
          <w:sz w:val="40"/>
          <w:szCs w:val="40"/>
        </w:rPr>
      </w:pPr>
      <w:r>
        <w:rPr>
          <w:color w:val="C45911" w:themeColor="accent2" w:themeShade="BF"/>
          <w:sz w:val="40"/>
          <w:szCs w:val="40"/>
        </w:rPr>
        <w:lastRenderedPageBreak/>
        <w:t>Development Tools</w:t>
      </w:r>
    </w:p>
    <w:p w14:paraId="1F6F1AE9" w14:textId="3B47A7BD" w:rsidR="009A3F95" w:rsidRDefault="009A3F95" w:rsidP="009A3F95">
      <w:pPr>
        <w:pStyle w:val="ListParagraph"/>
        <w:numPr>
          <w:ilvl w:val="0"/>
          <w:numId w:val="5"/>
        </w:numPr>
        <w:rPr>
          <w:sz w:val="32"/>
          <w:szCs w:val="32"/>
        </w:rPr>
      </w:pPr>
      <w:r w:rsidRPr="009A3F95">
        <w:rPr>
          <w:sz w:val="32"/>
          <w:szCs w:val="32"/>
        </w:rPr>
        <w:t>Android Studio</w:t>
      </w:r>
    </w:p>
    <w:p w14:paraId="081D0F25" w14:textId="230C418A" w:rsidR="009A3F95" w:rsidRDefault="009A3F95" w:rsidP="009A3F95">
      <w:pPr>
        <w:pStyle w:val="ListParagraph"/>
        <w:numPr>
          <w:ilvl w:val="0"/>
          <w:numId w:val="5"/>
        </w:numPr>
        <w:rPr>
          <w:sz w:val="32"/>
          <w:szCs w:val="32"/>
        </w:rPr>
      </w:pPr>
      <w:r>
        <w:rPr>
          <w:sz w:val="32"/>
          <w:szCs w:val="32"/>
        </w:rPr>
        <w:t>Visual Studio 2022 &amp; Rider</w:t>
      </w:r>
    </w:p>
    <w:p w14:paraId="7E376AF2" w14:textId="4C63C727" w:rsidR="009A3F95" w:rsidRDefault="009A3F95" w:rsidP="009A3F95">
      <w:pPr>
        <w:pStyle w:val="ListParagraph"/>
        <w:numPr>
          <w:ilvl w:val="0"/>
          <w:numId w:val="5"/>
        </w:numPr>
        <w:rPr>
          <w:sz w:val="32"/>
          <w:szCs w:val="32"/>
        </w:rPr>
      </w:pPr>
      <w:r w:rsidRPr="009A3F95">
        <w:rPr>
          <w:sz w:val="32"/>
          <w:szCs w:val="32"/>
        </w:rPr>
        <w:t>SQL Server Management Studio</w:t>
      </w:r>
      <w:r>
        <w:rPr>
          <w:sz w:val="32"/>
          <w:szCs w:val="32"/>
        </w:rPr>
        <w:t xml:space="preserve"> (SSMS)</w:t>
      </w:r>
    </w:p>
    <w:p w14:paraId="56B96E0D" w14:textId="4A72FB20" w:rsidR="009A3F95" w:rsidRDefault="009A3F95" w:rsidP="009A3F95">
      <w:pPr>
        <w:pStyle w:val="ListParagraph"/>
        <w:numPr>
          <w:ilvl w:val="0"/>
          <w:numId w:val="5"/>
        </w:numPr>
        <w:rPr>
          <w:sz w:val="32"/>
          <w:szCs w:val="32"/>
        </w:rPr>
      </w:pPr>
      <w:r>
        <w:rPr>
          <w:sz w:val="32"/>
          <w:szCs w:val="32"/>
        </w:rPr>
        <w:t>Flutter, Dart</w:t>
      </w:r>
    </w:p>
    <w:p w14:paraId="391C5B57" w14:textId="71F35BD9" w:rsidR="009A3F95" w:rsidRDefault="009A3F95" w:rsidP="009A3F95">
      <w:pPr>
        <w:pStyle w:val="ListParagraph"/>
        <w:numPr>
          <w:ilvl w:val="0"/>
          <w:numId w:val="5"/>
        </w:numPr>
        <w:rPr>
          <w:sz w:val="32"/>
          <w:szCs w:val="32"/>
        </w:rPr>
      </w:pPr>
      <w:r>
        <w:rPr>
          <w:sz w:val="32"/>
          <w:szCs w:val="32"/>
        </w:rPr>
        <w:t>SQL Server</w:t>
      </w:r>
    </w:p>
    <w:p w14:paraId="62A971EA" w14:textId="022A3AB5" w:rsidR="009A3F95" w:rsidRDefault="009A3F95" w:rsidP="009A3F95">
      <w:pPr>
        <w:pStyle w:val="ListParagraph"/>
        <w:numPr>
          <w:ilvl w:val="0"/>
          <w:numId w:val="5"/>
        </w:numPr>
        <w:rPr>
          <w:sz w:val="32"/>
          <w:szCs w:val="32"/>
        </w:rPr>
      </w:pPr>
      <w:r>
        <w:rPr>
          <w:sz w:val="32"/>
          <w:szCs w:val="32"/>
        </w:rPr>
        <w:t xml:space="preserve">.NET, </w:t>
      </w:r>
      <w:proofErr w:type="spellStart"/>
      <w:r>
        <w:rPr>
          <w:sz w:val="32"/>
          <w:szCs w:val="32"/>
        </w:rPr>
        <w:t>SignalR</w:t>
      </w:r>
      <w:proofErr w:type="spellEnd"/>
    </w:p>
    <w:p w14:paraId="0A375ED3" w14:textId="0A5701E2" w:rsidR="009A3F95" w:rsidRPr="009A3F95" w:rsidRDefault="009A3F95" w:rsidP="009A3F95">
      <w:pPr>
        <w:pStyle w:val="ListParagraph"/>
        <w:numPr>
          <w:ilvl w:val="0"/>
          <w:numId w:val="5"/>
        </w:numPr>
        <w:rPr>
          <w:sz w:val="32"/>
          <w:szCs w:val="32"/>
        </w:rPr>
      </w:pPr>
      <w:r>
        <w:rPr>
          <w:sz w:val="32"/>
          <w:szCs w:val="32"/>
        </w:rPr>
        <w:t>Figma</w:t>
      </w:r>
    </w:p>
    <w:p w14:paraId="235460F2" w14:textId="77777777" w:rsidR="00BC6ACF" w:rsidRDefault="00BC6ACF" w:rsidP="00CC5BDA">
      <w:pPr>
        <w:rPr>
          <w:sz w:val="36"/>
          <w:szCs w:val="36"/>
        </w:rPr>
      </w:pPr>
    </w:p>
    <w:p w14:paraId="42AE196B" w14:textId="7799363C" w:rsidR="009A3F95" w:rsidRDefault="00BC6ACF" w:rsidP="00CC5BDA">
      <w:pPr>
        <w:rPr>
          <w:color w:val="C45911" w:themeColor="accent2" w:themeShade="BF"/>
          <w:sz w:val="40"/>
          <w:szCs w:val="40"/>
        </w:rPr>
      </w:pPr>
      <w:r>
        <w:rPr>
          <w:sz w:val="36"/>
          <w:szCs w:val="36"/>
        </w:rPr>
        <w:t xml:space="preserve">                    </w:t>
      </w:r>
      <w:r w:rsidRPr="00CC5BDA">
        <w:rPr>
          <w:sz w:val="36"/>
          <w:szCs w:val="36"/>
        </w:rPr>
        <w:t>**Development Tools and Progress</w:t>
      </w:r>
    </w:p>
    <w:p w14:paraId="0385C226" w14:textId="77777777" w:rsidR="00BC6ACF" w:rsidRDefault="00BC6ACF" w:rsidP="00CC5BDA">
      <w:pPr>
        <w:rPr>
          <w:color w:val="C45911" w:themeColor="accent2" w:themeShade="BF"/>
          <w:sz w:val="40"/>
          <w:szCs w:val="40"/>
        </w:rPr>
      </w:pPr>
    </w:p>
    <w:p w14:paraId="403BFDED" w14:textId="4BC29974" w:rsidR="00CC5BDA" w:rsidRPr="00CC5BDA" w:rsidRDefault="00CC5BDA" w:rsidP="00CC5BDA">
      <w:pPr>
        <w:rPr>
          <w:sz w:val="32"/>
          <w:szCs w:val="32"/>
        </w:rPr>
      </w:pPr>
      <w:proofErr w:type="spellStart"/>
      <w:r w:rsidRPr="00892FAA">
        <w:rPr>
          <w:color w:val="C45911" w:themeColor="accent2" w:themeShade="BF"/>
          <w:sz w:val="40"/>
          <w:szCs w:val="40"/>
        </w:rPr>
        <w:t>FrontEnd</w:t>
      </w:r>
      <w:proofErr w:type="spellEnd"/>
      <w:r>
        <w:rPr>
          <w:color w:val="C45911" w:themeColor="accent2" w:themeShade="BF"/>
          <w:sz w:val="40"/>
          <w:szCs w:val="40"/>
        </w:rPr>
        <w:t>:</w:t>
      </w:r>
    </w:p>
    <w:p w14:paraId="7F544F32" w14:textId="77777777" w:rsidR="00CC5BDA" w:rsidRPr="00CC5BDA" w:rsidRDefault="00CC5BDA" w:rsidP="00CC5BDA">
      <w:pPr>
        <w:rPr>
          <w:sz w:val="32"/>
          <w:szCs w:val="32"/>
        </w:rPr>
      </w:pPr>
      <w:r w:rsidRPr="00CC5BDA">
        <w:rPr>
          <w:sz w:val="32"/>
          <w:szCs w:val="32"/>
        </w:rPr>
        <w:t>---</w:t>
      </w:r>
    </w:p>
    <w:p w14:paraId="7CAF3615" w14:textId="4185CBA3" w:rsidR="00CC5BDA" w:rsidRPr="00CC5BDA" w:rsidRDefault="00CC5BDA" w:rsidP="00CC5BDA">
      <w:pPr>
        <w:rPr>
          <w:sz w:val="40"/>
          <w:szCs w:val="40"/>
        </w:rPr>
      </w:pPr>
      <w:r>
        <w:rPr>
          <w:color w:val="C45911" w:themeColor="accent2" w:themeShade="BF"/>
          <w:sz w:val="40"/>
          <w:szCs w:val="40"/>
        </w:rPr>
        <w:t xml:space="preserve">     </w:t>
      </w:r>
    </w:p>
    <w:p w14:paraId="41A122BA" w14:textId="77777777" w:rsidR="000A7C91" w:rsidRPr="000A7C91" w:rsidRDefault="000A7C91" w:rsidP="000A7C91">
      <w:pPr>
        <w:rPr>
          <w:sz w:val="32"/>
          <w:szCs w:val="32"/>
        </w:rPr>
      </w:pPr>
      <w:r w:rsidRPr="000A7C91">
        <w:rPr>
          <w:sz w:val="32"/>
          <w:szCs w:val="32"/>
        </w:rPr>
        <w:t>We created screens for Forgot password, Validation Code, Create new Password, Profile Picture, Contacts and Conversations. We added validations to the text fields in the forms on these screens.</w:t>
      </w:r>
    </w:p>
    <w:p w14:paraId="5DBE016D" w14:textId="77777777" w:rsidR="000A7C91" w:rsidRPr="000A7C91" w:rsidRDefault="000A7C91" w:rsidP="000A7C91">
      <w:pPr>
        <w:rPr>
          <w:sz w:val="32"/>
          <w:szCs w:val="32"/>
        </w:rPr>
      </w:pPr>
      <w:r w:rsidRPr="000A7C91">
        <w:rPr>
          <w:sz w:val="32"/>
          <w:szCs w:val="32"/>
        </w:rPr>
        <w:t xml:space="preserve">We made services which execute calls to the </w:t>
      </w:r>
      <w:proofErr w:type="gramStart"/>
      <w:r w:rsidRPr="000A7C91">
        <w:rPr>
          <w:sz w:val="32"/>
          <w:szCs w:val="32"/>
        </w:rPr>
        <w:t>back-end</w:t>
      </w:r>
      <w:proofErr w:type="gramEnd"/>
      <w:r w:rsidRPr="000A7C91">
        <w:rPr>
          <w:sz w:val="32"/>
          <w:szCs w:val="32"/>
        </w:rPr>
        <w:t>. We implemented a Signal-R client which sends and receives messages on sockets.</w:t>
      </w:r>
    </w:p>
    <w:p w14:paraId="5D4993DA" w14:textId="77777777" w:rsidR="000A7C91" w:rsidRPr="000A7C91" w:rsidRDefault="000A7C91" w:rsidP="000A7C91">
      <w:pPr>
        <w:rPr>
          <w:sz w:val="32"/>
          <w:szCs w:val="32"/>
        </w:rPr>
      </w:pPr>
      <w:r w:rsidRPr="000A7C91">
        <w:rPr>
          <w:sz w:val="32"/>
          <w:szCs w:val="32"/>
        </w:rPr>
        <w:t xml:space="preserve">We've created the layouts for Editable and Scheduling messages and made their respective calls to the </w:t>
      </w:r>
      <w:proofErr w:type="gramStart"/>
      <w:r w:rsidRPr="000A7C91">
        <w:rPr>
          <w:sz w:val="32"/>
          <w:szCs w:val="32"/>
        </w:rPr>
        <w:t>back-end</w:t>
      </w:r>
      <w:proofErr w:type="gramEnd"/>
      <w:r w:rsidRPr="000A7C91">
        <w:rPr>
          <w:sz w:val="32"/>
          <w:szCs w:val="32"/>
        </w:rPr>
        <w:t xml:space="preserve">. We also stored the </w:t>
      </w:r>
      <w:proofErr w:type="spellStart"/>
      <w:r w:rsidRPr="000A7C91">
        <w:rPr>
          <w:sz w:val="32"/>
          <w:szCs w:val="32"/>
        </w:rPr>
        <w:t>jwt</w:t>
      </w:r>
      <w:proofErr w:type="spellEnd"/>
      <w:r w:rsidRPr="000A7C91">
        <w:rPr>
          <w:sz w:val="32"/>
          <w:szCs w:val="32"/>
        </w:rPr>
        <w:t xml:space="preserve"> token from the login </w:t>
      </w:r>
      <w:proofErr w:type="spellStart"/>
      <w:r w:rsidRPr="000A7C91">
        <w:rPr>
          <w:sz w:val="32"/>
          <w:szCs w:val="32"/>
        </w:rPr>
        <w:t>endpoing</w:t>
      </w:r>
      <w:proofErr w:type="spellEnd"/>
      <w:r w:rsidRPr="000A7C91">
        <w:rPr>
          <w:sz w:val="32"/>
          <w:szCs w:val="32"/>
        </w:rPr>
        <w:t xml:space="preserve"> response in a secure storage.</w:t>
      </w:r>
    </w:p>
    <w:p w14:paraId="178BDE11" w14:textId="77777777" w:rsidR="006E6DC7" w:rsidRDefault="006E6DC7" w:rsidP="00676F0B">
      <w:pPr>
        <w:rPr>
          <w:sz w:val="32"/>
          <w:szCs w:val="32"/>
        </w:rPr>
      </w:pPr>
      <w:hyperlink r:id="rId26" w:history="1">
        <w:r w:rsidRPr="006E6DC7">
          <w:rPr>
            <w:rStyle w:val="Hyperlink"/>
            <w:sz w:val="32"/>
            <w:szCs w:val="32"/>
          </w:rPr>
          <w:t>https://github.com/FloreaIoanaCristina/Mobile_Messaging_App_FE/blob/main/lib/conversation_page.dart</w:t>
        </w:r>
      </w:hyperlink>
      <w:r>
        <w:rPr>
          <w:sz w:val="32"/>
          <w:szCs w:val="32"/>
        </w:rPr>
        <w:t xml:space="preserve">  </w:t>
      </w:r>
    </w:p>
    <w:p w14:paraId="776B0F07" w14:textId="09AEF223" w:rsidR="00676F0B" w:rsidRPr="006E6DC7" w:rsidRDefault="00CC5BDA" w:rsidP="00676F0B">
      <w:pPr>
        <w:rPr>
          <w:sz w:val="32"/>
          <w:szCs w:val="32"/>
        </w:rPr>
      </w:pPr>
      <w:r w:rsidRPr="00CC5BDA">
        <w:rPr>
          <w:sz w:val="32"/>
          <w:szCs w:val="32"/>
        </w:rPr>
        <w:t>---</w:t>
      </w:r>
      <w:r w:rsidR="006E6DC7" w:rsidRPr="006E6DC7">
        <w:rPr>
          <w:sz w:val="32"/>
          <w:szCs w:val="32"/>
        </w:rPr>
        <w:t xml:space="preserve"> </w:t>
      </w:r>
    </w:p>
    <w:p w14:paraId="3ACDE74F" w14:textId="77777777" w:rsidR="006E6DC7" w:rsidRDefault="00892FAA" w:rsidP="008100A7">
      <w:pPr>
        <w:tabs>
          <w:tab w:val="center" w:pos="5328"/>
        </w:tabs>
        <w:rPr>
          <w:sz w:val="32"/>
          <w:szCs w:val="32"/>
        </w:rPr>
      </w:pPr>
      <w:r w:rsidRPr="00892FAA">
        <w:rPr>
          <w:sz w:val="32"/>
          <w:szCs w:val="32"/>
        </w:rPr>
        <w:t xml:space="preserve">                                          </w:t>
      </w:r>
    </w:p>
    <w:p w14:paraId="242CDD4B" w14:textId="77777777" w:rsidR="006E6DC7" w:rsidRDefault="006E6DC7" w:rsidP="008100A7">
      <w:pPr>
        <w:tabs>
          <w:tab w:val="center" w:pos="5328"/>
        </w:tabs>
        <w:rPr>
          <w:sz w:val="32"/>
          <w:szCs w:val="32"/>
        </w:rPr>
      </w:pPr>
    </w:p>
    <w:p w14:paraId="69F9FE95" w14:textId="77777777" w:rsidR="006E6DC7" w:rsidRDefault="006E6DC7" w:rsidP="008100A7">
      <w:pPr>
        <w:tabs>
          <w:tab w:val="center" w:pos="5328"/>
        </w:tabs>
        <w:rPr>
          <w:sz w:val="32"/>
          <w:szCs w:val="32"/>
        </w:rPr>
      </w:pPr>
    </w:p>
    <w:p w14:paraId="7CB7063D" w14:textId="77777777" w:rsidR="006E6DC7" w:rsidRDefault="006E6DC7" w:rsidP="008100A7">
      <w:pPr>
        <w:tabs>
          <w:tab w:val="center" w:pos="5328"/>
        </w:tabs>
        <w:rPr>
          <w:sz w:val="32"/>
          <w:szCs w:val="32"/>
        </w:rPr>
      </w:pPr>
    </w:p>
    <w:p w14:paraId="3EFBDE6A" w14:textId="77777777" w:rsidR="006E6DC7" w:rsidRDefault="006E6DC7" w:rsidP="008100A7">
      <w:pPr>
        <w:tabs>
          <w:tab w:val="center" w:pos="5328"/>
        </w:tabs>
        <w:rPr>
          <w:sz w:val="32"/>
          <w:szCs w:val="32"/>
        </w:rPr>
      </w:pPr>
    </w:p>
    <w:p w14:paraId="40422BB4" w14:textId="77777777" w:rsidR="006E6DC7" w:rsidRDefault="006E6DC7" w:rsidP="008100A7">
      <w:pPr>
        <w:tabs>
          <w:tab w:val="center" w:pos="5328"/>
        </w:tabs>
        <w:rPr>
          <w:sz w:val="32"/>
          <w:szCs w:val="32"/>
        </w:rPr>
      </w:pPr>
    </w:p>
    <w:p w14:paraId="44D43022" w14:textId="77777777" w:rsidR="006E6DC7" w:rsidRDefault="006E6DC7" w:rsidP="008100A7">
      <w:pPr>
        <w:tabs>
          <w:tab w:val="center" w:pos="5328"/>
        </w:tabs>
        <w:rPr>
          <w:sz w:val="32"/>
          <w:szCs w:val="32"/>
        </w:rPr>
      </w:pPr>
    </w:p>
    <w:p w14:paraId="19C8C36B" w14:textId="77777777" w:rsidR="006E6DC7" w:rsidRDefault="006E6DC7" w:rsidP="008100A7">
      <w:pPr>
        <w:tabs>
          <w:tab w:val="center" w:pos="5328"/>
        </w:tabs>
        <w:rPr>
          <w:sz w:val="32"/>
          <w:szCs w:val="32"/>
        </w:rPr>
      </w:pPr>
    </w:p>
    <w:p w14:paraId="2F0A0C7A" w14:textId="77777777" w:rsidR="006E6DC7" w:rsidRDefault="006E6DC7" w:rsidP="008100A7">
      <w:pPr>
        <w:tabs>
          <w:tab w:val="center" w:pos="5328"/>
        </w:tabs>
        <w:rPr>
          <w:sz w:val="32"/>
          <w:szCs w:val="32"/>
        </w:rPr>
      </w:pPr>
    </w:p>
    <w:p w14:paraId="5E314A7A" w14:textId="77777777" w:rsidR="006E6DC7" w:rsidRDefault="006E6DC7" w:rsidP="008100A7">
      <w:pPr>
        <w:tabs>
          <w:tab w:val="center" w:pos="5328"/>
        </w:tabs>
        <w:rPr>
          <w:sz w:val="32"/>
          <w:szCs w:val="32"/>
        </w:rPr>
      </w:pPr>
    </w:p>
    <w:p w14:paraId="67362FCA" w14:textId="2F8D6390" w:rsidR="008100A7" w:rsidRPr="008100A7" w:rsidRDefault="00892FAA" w:rsidP="008100A7">
      <w:pPr>
        <w:tabs>
          <w:tab w:val="center" w:pos="5328"/>
        </w:tabs>
        <w:rPr>
          <w:sz w:val="32"/>
          <w:szCs w:val="32"/>
        </w:rPr>
      </w:pPr>
      <w:r w:rsidRPr="00892FAA">
        <w:rPr>
          <w:sz w:val="32"/>
          <w:szCs w:val="32"/>
        </w:rPr>
        <w:t xml:space="preserve"> </w:t>
      </w:r>
      <w:r w:rsidRPr="008100A7">
        <w:rPr>
          <w:color w:val="C45911" w:themeColor="accent2" w:themeShade="BF"/>
          <w:sz w:val="32"/>
          <w:szCs w:val="32"/>
        </w:rPr>
        <w:t>UI/UX Design</w:t>
      </w:r>
    </w:p>
    <w:p w14:paraId="24D44A5A" w14:textId="77777777" w:rsidR="008100A7" w:rsidRPr="008100A7" w:rsidRDefault="008100A7" w:rsidP="008100A7">
      <w:pPr>
        <w:pStyle w:val="NoSpacing"/>
        <w:rPr>
          <w:sz w:val="32"/>
          <w:szCs w:val="32"/>
        </w:rPr>
      </w:pPr>
      <w:r w:rsidRPr="008100A7">
        <w:rPr>
          <w:sz w:val="32"/>
          <w:szCs w:val="32"/>
        </w:rPr>
        <w:t>---</w:t>
      </w:r>
    </w:p>
    <w:p w14:paraId="0C86A015" w14:textId="77777777" w:rsidR="008100A7" w:rsidRPr="008100A7" w:rsidRDefault="008100A7" w:rsidP="008100A7">
      <w:pPr>
        <w:pStyle w:val="NoSpacing"/>
        <w:rPr>
          <w:sz w:val="32"/>
          <w:szCs w:val="32"/>
        </w:rPr>
      </w:pPr>
    </w:p>
    <w:p w14:paraId="23B802EC" w14:textId="77777777" w:rsidR="008100A7" w:rsidRPr="008100A7" w:rsidRDefault="008100A7" w:rsidP="008100A7">
      <w:pPr>
        <w:pStyle w:val="NoSpacing"/>
        <w:rPr>
          <w:sz w:val="32"/>
          <w:szCs w:val="32"/>
        </w:rPr>
      </w:pPr>
      <w:r w:rsidRPr="008100A7">
        <w:rPr>
          <w:sz w:val="32"/>
          <w:szCs w:val="32"/>
        </w:rPr>
        <w:t>To create a seamless and intuitive user experience, we utilized **Figma** to design a comprehensive template for our messaging application. This template prioritizes user-friendliness and modern aesthetics, ensuring the interface is visually appealing and easy to navigate. The design includes essential features such as a **Sign-In page**, **Sign-Up page**, **Password Recovery system**, and **Profile Setup interface**, all crafted with simplicity and efficiency in mind.</w:t>
      </w:r>
    </w:p>
    <w:p w14:paraId="6554E189" w14:textId="77777777" w:rsidR="008100A7" w:rsidRPr="008100A7" w:rsidRDefault="008100A7" w:rsidP="008100A7">
      <w:pPr>
        <w:pStyle w:val="NoSpacing"/>
        <w:rPr>
          <w:sz w:val="32"/>
          <w:szCs w:val="32"/>
        </w:rPr>
      </w:pPr>
    </w:p>
    <w:p w14:paraId="045D41C1" w14:textId="1149B037" w:rsidR="008100A7" w:rsidRPr="008100A7" w:rsidRDefault="008100A7" w:rsidP="008100A7">
      <w:pPr>
        <w:pStyle w:val="NoSpacing"/>
        <w:rPr>
          <w:sz w:val="32"/>
          <w:szCs w:val="32"/>
        </w:rPr>
      </w:pPr>
      <w:r w:rsidRPr="008100A7">
        <w:rPr>
          <w:sz w:val="32"/>
          <w:szCs w:val="32"/>
        </w:rPr>
        <w:t xml:space="preserve">We also developed detailed layouts for the **Contacts page**, which enables users to efficiently search and manage their connections, and the **Conversation page**, which supports real-time messaging with clean, dynamic elements. </w:t>
      </w:r>
    </w:p>
    <w:p w14:paraId="08B03BB2" w14:textId="77777777" w:rsidR="008100A7" w:rsidRPr="008100A7" w:rsidRDefault="008100A7" w:rsidP="008100A7">
      <w:pPr>
        <w:pStyle w:val="NoSpacing"/>
        <w:rPr>
          <w:sz w:val="32"/>
          <w:szCs w:val="32"/>
        </w:rPr>
      </w:pPr>
    </w:p>
    <w:p w14:paraId="6BEEC014" w14:textId="77777777" w:rsidR="008100A7" w:rsidRPr="008100A7" w:rsidRDefault="008100A7" w:rsidP="008100A7">
      <w:pPr>
        <w:pStyle w:val="NoSpacing"/>
        <w:rPr>
          <w:sz w:val="32"/>
          <w:szCs w:val="32"/>
        </w:rPr>
      </w:pPr>
      <w:r w:rsidRPr="008100A7">
        <w:rPr>
          <w:sz w:val="32"/>
          <w:szCs w:val="32"/>
        </w:rPr>
        <w:t>Each component of the application has been thoughtfully structured to deliver a consistent and responsive experience across devices. The use of modern design principles ensures that the app not only meets functional requirements but also delivers an engaging and visually appealing platform for users. This design represents a significant step toward the app's final implementation and demonstrates a commitment to excellence in both form and function.</w:t>
      </w:r>
    </w:p>
    <w:p w14:paraId="414BA3BF" w14:textId="77777777" w:rsidR="008100A7" w:rsidRPr="008100A7" w:rsidRDefault="008100A7" w:rsidP="008100A7">
      <w:pPr>
        <w:pStyle w:val="NoSpacing"/>
        <w:rPr>
          <w:sz w:val="32"/>
          <w:szCs w:val="32"/>
        </w:rPr>
      </w:pPr>
    </w:p>
    <w:p w14:paraId="0DD5A032" w14:textId="77777777" w:rsidR="008100A7" w:rsidRDefault="008100A7" w:rsidP="008100A7">
      <w:pPr>
        <w:pStyle w:val="NoSpacing"/>
        <w:rPr>
          <w:sz w:val="32"/>
          <w:szCs w:val="32"/>
        </w:rPr>
      </w:pPr>
      <w:r w:rsidRPr="008100A7">
        <w:rPr>
          <w:sz w:val="32"/>
          <w:szCs w:val="32"/>
        </w:rPr>
        <w:t>---</w:t>
      </w:r>
    </w:p>
    <w:p w14:paraId="7B874275" w14:textId="77777777" w:rsidR="00CC5BDA" w:rsidRDefault="00CC5BDA" w:rsidP="00CC5BDA">
      <w:pPr>
        <w:pStyle w:val="NoSpacing"/>
        <w:rPr>
          <w:sz w:val="32"/>
          <w:szCs w:val="32"/>
        </w:rPr>
      </w:pPr>
    </w:p>
    <w:p w14:paraId="665855BA" w14:textId="54F901E1" w:rsidR="00CC5BDA" w:rsidRPr="00CC5BDA" w:rsidRDefault="00CC5BDA" w:rsidP="00CC5BDA">
      <w:pPr>
        <w:pStyle w:val="NoSpacing"/>
        <w:rPr>
          <w:sz w:val="32"/>
          <w:szCs w:val="32"/>
        </w:rPr>
      </w:pPr>
      <w:hyperlink w:history="1">
        <w:r w:rsidRPr="00CC5BDA">
          <w:rPr>
            <w:rStyle w:val="Hyperlink"/>
            <w:sz w:val="32"/>
            <w:szCs w:val="32"/>
          </w:rPr>
          <w:t>https://</w:t>
        </w:r>
      </w:hyperlink>
      <w:hyperlink r:id="rId27" w:history="1">
        <w:r w:rsidRPr="00CC5BDA">
          <w:rPr>
            <w:rStyle w:val="Hyperlink"/>
            <w:sz w:val="32"/>
            <w:szCs w:val="32"/>
          </w:rPr>
          <w:t>www.figma.com</w:t>
        </w:r>
      </w:hyperlink>
      <w:hyperlink r:id="rId28" w:history="1">
        <w:r w:rsidRPr="00CC5BDA">
          <w:rPr>
            <w:rStyle w:val="Hyperlink"/>
            <w:sz w:val="32"/>
            <w:szCs w:val="32"/>
          </w:rPr>
          <w:t>/design/iLll7IugfNnp3aINactIPF/</w:t>
        </w:r>
      </w:hyperlink>
      <w:hyperlink r:id="rId29" w:history="1">
        <w:r w:rsidRPr="00CC5BDA">
          <w:rPr>
            <w:rStyle w:val="Hyperlink"/>
            <w:sz w:val="32"/>
            <w:szCs w:val="32"/>
          </w:rPr>
          <w:t>Proiect-MOPS?node-id</w:t>
        </w:r>
      </w:hyperlink>
      <w:hyperlink r:id="rId30" w:history="1">
        <w:r w:rsidRPr="00CC5BDA">
          <w:rPr>
            <w:rStyle w:val="Hyperlink"/>
            <w:sz w:val="32"/>
            <w:szCs w:val="32"/>
          </w:rPr>
          <w:t>=0-1&amp;node-type=</w:t>
        </w:r>
      </w:hyperlink>
      <w:hyperlink r:id="rId31" w:history="1">
        <w:r w:rsidRPr="00CC5BDA">
          <w:rPr>
            <w:rStyle w:val="Hyperlink"/>
            <w:sz w:val="32"/>
            <w:szCs w:val="32"/>
          </w:rPr>
          <w:t>canvas&amp;t</w:t>
        </w:r>
      </w:hyperlink>
      <w:hyperlink r:id="rId32" w:history="1">
        <w:r w:rsidRPr="00CC5BDA">
          <w:rPr>
            <w:rStyle w:val="Hyperlink"/>
            <w:sz w:val="32"/>
            <w:szCs w:val="32"/>
          </w:rPr>
          <w:t>=wd9k1nyV7mkiWsPL-0</w:t>
        </w:r>
      </w:hyperlink>
    </w:p>
    <w:p w14:paraId="6F795F44" w14:textId="77777777" w:rsidR="00CC5BDA" w:rsidRPr="008100A7" w:rsidRDefault="00CC5BDA" w:rsidP="008100A7">
      <w:pPr>
        <w:pStyle w:val="NoSpacing"/>
        <w:rPr>
          <w:sz w:val="32"/>
          <w:szCs w:val="32"/>
        </w:rPr>
      </w:pPr>
    </w:p>
    <w:p w14:paraId="576F4E6B" w14:textId="77777777" w:rsidR="008100A7" w:rsidRPr="008100A7" w:rsidRDefault="008100A7" w:rsidP="008100A7">
      <w:pPr>
        <w:pStyle w:val="NoSpacing"/>
        <w:rPr>
          <w:sz w:val="32"/>
          <w:szCs w:val="32"/>
        </w:rPr>
      </w:pPr>
    </w:p>
    <w:p w14:paraId="7996A4FC" w14:textId="42286BEA" w:rsidR="0074106B" w:rsidRDefault="0074106B" w:rsidP="008100A7">
      <w:pPr>
        <w:pStyle w:val="NoSpacing"/>
        <w:rPr>
          <w:sz w:val="32"/>
          <w:szCs w:val="32"/>
        </w:rPr>
      </w:pPr>
    </w:p>
    <w:p w14:paraId="5AF158A5" w14:textId="77777777" w:rsidR="00243262" w:rsidRDefault="008418C2" w:rsidP="008418C2">
      <w:pPr>
        <w:pStyle w:val="NoSpacing"/>
        <w:rPr>
          <w:sz w:val="32"/>
          <w:szCs w:val="32"/>
        </w:rPr>
      </w:pPr>
      <w:r>
        <w:rPr>
          <w:sz w:val="32"/>
          <w:szCs w:val="32"/>
        </w:rPr>
        <w:t xml:space="preserve">                                             </w:t>
      </w:r>
    </w:p>
    <w:p w14:paraId="4BBCCAF0" w14:textId="77777777" w:rsidR="00243262" w:rsidRDefault="00243262" w:rsidP="008418C2">
      <w:pPr>
        <w:pStyle w:val="NoSpacing"/>
        <w:rPr>
          <w:sz w:val="32"/>
          <w:szCs w:val="32"/>
        </w:rPr>
      </w:pPr>
    </w:p>
    <w:p w14:paraId="47B6B607" w14:textId="77777777" w:rsidR="00243262" w:rsidRDefault="00243262" w:rsidP="008418C2">
      <w:pPr>
        <w:pStyle w:val="NoSpacing"/>
        <w:rPr>
          <w:sz w:val="32"/>
          <w:szCs w:val="32"/>
        </w:rPr>
      </w:pPr>
    </w:p>
    <w:p w14:paraId="6C206242" w14:textId="24C2294A" w:rsidR="008418C2" w:rsidRDefault="008418C2" w:rsidP="008418C2">
      <w:pPr>
        <w:pStyle w:val="NoSpacing"/>
        <w:rPr>
          <w:sz w:val="32"/>
          <w:szCs w:val="32"/>
        </w:rPr>
      </w:pPr>
      <w:r>
        <w:rPr>
          <w:sz w:val="32"/>
          <w:szCs w:val="32"/>
        </w:rPr>
        <w:t xml:space="preserve"> </w:t>
      </w:r>
      <w:r w:rsidRPr="008418C2">
        <w:rPr>
          <w:color w:val="C45911" w:themeColor="accent2" w:themeShade="BF"/>
          <w:sz w:val="32"/>
          <w:szCs w:val="32"/>
        </w:rPr>
        <w:t xml:space="preserve"> </w:t>
      </w:r>
      <w:proofErr w:type="spellStart"/>
      <w:r w:rsidRPr="008418C2">
        <w:rPr>
          <w:color w:val="C45911" w:themeColor="accent2" w:themeShade="BF"/>
          <w:sz w:val="32"/>
          <w:szCs w:val="32"/>
        </w:rPr>
        <w:t>BackEnd</w:t>
      </w:r>
      <w:proofErr w:type="spellEnd"/>
    </w:p>
    <w:p w14:paraId="3BB4A71D" w14:textId="20049DA4" w:rsidR="008418C2" w:rsidRPr="008418C2" w:rsidRDefault="008418C2" w:rsidP="008418C2">
      <w:pPr>
        <w:pStyle w:val="NoSpacing"/>
        <w:rPr>
          <w:sz w:val="32"/>
          <w:szCs w:val="32"/>
        </w:rPr>
      </w:pPr>
      <w:r w:rsidRPr="008418C2">
        <w:rPr>
          <w:sz w:val="32"/>
          <w:szCs w:val="32"/>
        </w:rPr>
        <w:t>---</w:t>
      </w:r>
    </w:p>
    <w:p w14:paraId="1C7BD489" w14:textId="77777777" w:rsidR="008418C2" w:rsidRPr="008418C2" w:rsidRDefault="008418C2" w:rsidP="008418C2">
      <w:pPr>
        <w:pStyle w:val="NoSpacing"/>
        <w:rPr>
          <w:sz w:val="32"/>
          <w:szCs w:val="32"/>
        </w:rPr>
      </w:pPr>
    </w:p>
    <w:p w14:paraId="18A01EE9" w14:textId="77777777" w:rsidR="000A7C91" w:rsidRPr="000A7C91" w:rsidRDefault="008418C2" w:rsidP="000A7C91">
      <w:pPr>
        <w:pStyle w:val="NoSpacing"/>
        <w:rPr>
          <w:sz w:val="32"/>
          <w:szCs w:val="32"/>
        </w:rPr>
      </w:pPr>
      <w:r w:rsidRPr="008418C2">
        <w:rPr>
          <w:sz w:val="32"/>
          <w:szCs w:val="32"/>
        </w:rPr>
        <w:t xml:space="preserve"> </w:t>
      </w:r>
      <w:r w:rsidR="000A7C91" w:rsidRPr="000A7C91">
        <w:rPr>
          <w:sz w:val="32"/>
          <w:szCs w:val="32"/>
        </w:rPr>
        <w:t xml:space="preserve">We created a </w:t>
      </w:r>
      <w:proofErr w:type="spellStart"/>
      <w:r w:rsidR="000A7C91" w:rsidRPr="000A7C91">
        <w:rPr>
          <w:sz w:val="32"/>
          <w:szCs w:val="32"/>
        </w:rPr>
        <w:t>ChatHub</w:t>
      </w:r>
      <w:proofErr w:type="spellEnd"/>
      <w:r w:rsidR="000A7C91" w:rsidRPr="000A7C91">
        <w:rPr>
          <w:sz w:val="32"/>
          <w:szCs w:val="32"/>
        </w:rPr>
        <w:t xml:space="preserve"> using </w:t>
      </w:r>
      <w:proofErr w:type="spellStart"/>
      <w:r w:rsidR="000A7C91" w:rsidRPr="000A7C91">
        <w:rPr>
          <w:sz w:val="32"/>
          <w:szCs w:val="32"/>
        </w:rPr>
        <w:t>SignalR</w:t>
      </w:r>
      <w:proofErr w:type="spellEnd"/>
      <w:r w:rsidR="000A7C91" w:rsidRPr="000A7C91">
        <w:rPr>
          <w:sz w:val="32"/>
          <w:szCs w:val="32"/>
        </w:rPr>
        <w:t xml:space="preserve"> which receives and sends messages and saves them in the database. We configured controllers for the </w:t>
      </w:r>
      <w:proofErr w:type="spellStart"/>
      <w:r w:rsidR="000A7C91" w:rsidRPr="000A7C91">
        <w:rPr>
          <w:sz w:val="32"/>
          <w:szCs w:val="32"/>
        </w:rPr>
        <w:t>api</w:t>
      </w:r>
      <w:proofErr w:type="spellEnd"/>
      <w:r w:rsidR="000A7C91" w:rsidRPr="000A7C91">
        <w:rPr>
          <w:sz w:val="32"/>
          <w:szCs w:val="32"/>
        </w:rPr>
        <w:t xml:space="preserve"> methods and we created a Worker that executes commands </w:t>
      </w:r>
      <w:proofErr w:type="spellStart"/>
      <w:r w:rsidR="000A7C91" w:rsidRPr="000A7C91">
        <w:rPr>
          <w:sz w:val="32"/>
          <w:szCs w:val="32"/>
        </w:rPr>
        <w:t>regularily</w:t>
      </w:r>
      <w:proofErr w:type="spellEnd"/>
      <w:r w:rsidR="000A7C91" w:rsidRPr="000A7C91">
        <w:rPr>
          <w:sz w:val="32"/>
          <w:szCs w:val="32"/>
        </w:rPr>
        <w:t xml:space="preserve"> to check if a </w:t>
      </w:r>
      <w:proofErr w:type="gramStart"/>
      <w:r w:rsidR="000A7C91" w:rsidRPr="000A7C91">
        <w:rPr>
          <w:sz w:val="32"/>
          <w:szCs w:val="32"/>
        </w:rPr>
        <w:t>scheduled  message</w:t>
      </w:r>
      <w:proofErr w:type="gramEnd"/>
      <w:r w:rsidR="000A7C91" w:rsidRPr="000A7C91">
        <w:rPr>
          <w:sz w:val="32"/>
          <w:szCs w:val="32"/>
        </w:rPr>
        <w:t xml:space="preserve"> is due to be sent or not.</w:t>
      </w:r>
    </w:p>
    <w:p w14:paraId="5A4072E1" w14:textId="51CE8624" w:rsidR="008418C2" w:rsidRPr="008418C2" w:rsidRDefault="008418C2" w:rsidP="000A7C91">
      <w:pPr>
        <w:pStyle w:val="NoSpacing"/>
        <w:rPr>
          <w:sz w:val="32"/>
          <w:szCs w:val="32"/>
        </w:rPr>
      </w:pPr>
    </w:p>
    <w:p w14:paraId="7584174C" w14:textId="77777777" w:rsidR="008418C2" w:rsidRPr="008418C2" w:rsidRDefault="008418C2" w:rsidP="008418C2">
      <w:pPr>
        <w:pStyle w:val="NoSpacing"/>
        <w:rPr>
          <w:sz w:val="32"/>
          <w:szCs w:val="32"/>
        </w:rPr>
      </w:pPr>
    </w:p>
    <w:p w14:paraId="677EBE96" w14:textId="77777777" w:rsidR="008418C2" w:rsidRPr="008418C2" w:rsidRDefault="008418C2" w:rsidP="008418C2">
      <w:pPr>
        <w:pStyle w:val="NoSpacing"/>
        <w:rPr>
          <w:sz w:val="32"/>
          <w:szCs w:val="32"/>
        </w:rPr>
      </w:pPr>
      <w:r w:rsidRPr="008418C2">
        <w:rPr>
          <w:sz w:val="32"/>
          <w:szCs w:val="32"/>
        </w:rPr>
        <w:t>The Hub class was registered in the application as part of this setup, using the following configuration in the `</w:t>
      </w:r>
      <w:proofErr w:type="spellStart"/>
      <w:r w:rsidRPr="008418C2">
        <w:rPr>
          <w:sz w:val="32"/>
          <w:szCs w:val="32"/>
        </w:rPr>
        <w:t>Startup.cs</w:t>
      </w:r>
      <w:proofErr w:type="spellEnd"/>
      <w:r w:rsidRPr="008418C2">
        <w:rPr>
          <w:sz w:val="32"/>
          <w:szCs w:val="32"/>
        </w:rPr>
        <w:t>` file:</w:t>
      </w:r>
    </w:p>
    <w:p w14:paraId="67102376" w14:textId="77777777" w:rsidR="008418C2" w:rsidRDefault="008418C2" w:rsidP="008418C2">
      <w:pPr>
        <w:pStyle w:val="NoSpacing"/>
        <w:rPr>
          <w:sz w:val="32"/>
          <w:szCs w:val="32"/>
        </w:rPr>
      </w:pPr>
    </w:p>
    <w:p w14:paraId="6BF3C39F" w14:textId="77777777" w:rsidR="000A7C91" w:rsidRPr="008418C2" w:rsidRDefault="000A7C91" w:rsidP="008418C2">
      <w:pPr>
        <w:pStyle w:val="NoSpacing"/>
        <w:rPr>
          <w:sz w:val="32"/>
          <w:szCs w:val="32"/>
        </w:rPr>
      </w:pPr>
    </w:p>
    <w:p w14:paraId="08486C49" w14:textId="3A301756" w:rsidR="00FF66AB" w:rsidRDefault="006E6DC7" w:rsidP="004670DD">
      <w:pPr>
        <w:pStyle w:val="NoSpacing"/>
      </w:pPr>
      <w:r>
        <w:rPr>
          <w:noProof/>
        </w:rPr>
        <w:drawing>
          <wp:inline distT="0" distB="0" distL="0" distR="0" wp14:anchorId="61FC1C0D" wp14:editId="2E7AD532">
            <wp:extent cx="6527769" cy="1160979"/>
            <wp:effectExtent l="0" t="0" r="635" b="0"/>
            <wp:docPr id="1893657981"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57981" name="Picture 1" descr="A black background with white tex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6665772" cy="1185523"/>
                    </a:xfrm>
                    <a:prstGeom prst="rect">
                      <a:avLst/>
                    </a:prstGeom>
                  </pic:spPr>
                </pic:pic>
              </a:graphicData>
            </a:graphic>
          </wp:inline>
        </w:drawing>
      </w:r>
    </w:p>
    <w:p w14:paraId="0E757593" w14:textId="77777777" w:rsidR="006E6DC7" w:rsidRDefault="006E6DC7" w:rsidP="004670DD">
      <w:pPr>
        <w:pStyle w:val="NoSpacing"/>
      </w:pPr>
    </w:p>
    <w:p w14:paraId="7B74F33C" w14:textId="77777777" w:rsidR="006E6DC7" w:rsidRDefault="006E6DC7" w:rsidP="004670DD">
      <w:pPr>
        <w:pStyle w:val="NoSpacing"/>
      </w:pPr>
    </w:p>
    <w:p w14:paraId="4731B72E" w14:textId="77777777" w:rsidR="006E6DC7" w:rsidRPr="006E6DC7" w:rsidRDefault="006E6DC7" w:rsidP="004670DD">
      <w:pPr>
        <w:pStyle w:val="NoSpacing"/>
        <w:rPr>
          <w:sz w:val="36"/>
          <w:szCs w:val="36"/>
        </w:rPr>
      </w:pPr>
    </w:p>
    <w:p w14:paraId="03777E75" w14:textId="647E5519" w:rsidR="006E6DC7" w:rsidRPr="006E6DC7" w:rsidRDefault="006E6DC7" w:rsidP="004670DD">
      <w:pPr>
        <w:pStyle w:val="NoSpacing"/>
        <w:rPr>
          <w:sz w:val="32"/>
          <w:szCs w:val="32"/>
        </w:rPr>
      </w:pPr>
      <w:hyperlink r:id="rId34" w:history="1">
        <w:r w:rsidRPr="006E6DC7">
          <w:rPr>
            <w:rStyle w:val="Hyperlink"/>
            <w:sz w:val="32"/>
            <w:szCs w:val="32"/>
          </w:rPr>
          <w:t>https://github.com/GunalSadic/IMBackend</w:t>
        </w:r>
      </w:hyperlink>
    </w:p>
    <w:sectPr w:rsidR="006E6DC7" w:rsidRPr="006E6DC7" w:rsidSect="004670DD">
      <w:footerReference w:type="default" r:id="rId35"/>
      <w:headerReference w:type="first" r:id="rId36"/>
      <w:pgSz w:w="12240" w:h="15840"/>
      <w:pgMar w:top="792" w:right="792" w:bottom="792" w:left="792" w:header="792" w:footer="576"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EFFC2E" w14:textId="77777777" w:rsidR="002E055A" w:rsidRDefault="002E055A" w:rsidP="008B2920">
      <w:pPr>
        <w:spacing w:after="0" w:line="240" w:lineRule="auto"/>
      </w:pPr>
      <w:r>
        <w:separator/>
      </w:r>
    </w:p>
  </w:endnote>
  <w:endnote w:type="continuationSeparator" w:id="0">
    <w:p w14:paraId="0C1B7889" w14:textId="77777777" w:rsidR="002E055A" w:rsidRDefault="002E055A" w:rsidP="008B29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9230077"/>
      <w:docPartObj>
        <w:docPartGallery w:val="Page Numbers (Bottom of Page)"/>
        <w:docPartUnique/>
      </w:docPartObj>
    </w:sdtPr>
    <w:sdtEndPr>
      <w:rPr>
        <w:noProof/>
      </w:rPr>
    </w:sdtEndPr>
    <w:sdtContent>
      <w:p w14:paraId="01469377" w14:textId="77777777" w:rsidR="00853CE2" w:rsidRDefault="00853CE2" w:rsidP="00853CE2">
        <w:pPr>
          <w:pStyle w:val="Footer"/>
        </w:pPr>
        <w:r>
          <w:fldChar w:fldCharType="begin"/>
        </w:r>
        <w:r>
          <w:instrText xml:space="preserve"> PAGE   \* MERGEFORMAT </w:instrText>
        </w:r>
        <w:r>
          <w:fldChar w:fldCharType="separate"/>
        </w:r>
        <w:r w:rsidR="00B56F21">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75EEF2" w14:textId="77777777" w:rsidR="002E055A" w:rsidRDefault="002E055A" w:rsidP="008B2920">
      <w:pPr>
        <w:spacing w:after="0" w:line="240" w:lineRule="auto"/>
      </w:pPr>
      <w:r>
        <w:separator/>
      </w:r>
    </w:p>
  </w:footnote>
  <w:footnote w:type="continuationSeparator" w:id="0">
    <w:p w14:paraId="406429E7" w14:textId="77777777" w:rsidR="002E055A" w:rsidRDefault="002E055A" w:rsidP="008B29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tblBorders>
        <w:top w:val="single" w:sz="12" w:space="0" w:color="FFD556" w:themeColor="accent1"/>
        <w:left w:val="single" w:sz="12" w:space="0" w:color="FFD556" w:themeColor="accent1"/>
        <w:bottom w:val="single" w:sz="12" w:space="0" w:color="FFD556" w:themeColor="accent1"/>
        <w:right w:val="single" w:sz="12" w:space="0" w:color="FFD556" w:themeColor="accent1"/>
        <w:insideH w:val="single" w:sz="12" w:space="0" w:color="FFD556" w:themeColor="accent1"/>
        <w:insideV w:val="single" w:sz="12" w:space="0" w:color="FFD556" w:themeColor="accent1"/>
      </w:tblBorders>
      <w:tblLayout w:type="fixed"/>
      <w:tblCellMar>
        <w:top w:w="547" w:type="dxa"/>
        <w:left w:w="360" w:type="dxa"/>
        <w:bottom w:w="547" w:type="dxa"/>
        <w:right w:w="360" w:type="dxa"/>
      </w:tblCellMar>
      <w:tblLook w:val="04A0" w:firstRow="1" w:lastRow="0" w:firstColumn="1" w:lastColumn="0" w:noHBand="0" w:noVBand="1"/>
      <w:tblDescription w:val="Header layout table"/>
    </w:tblPr>
    <w:tblGrid>
      <w:gridCol w:w="10626"/>
    </w:tblGrid>
    <w:tr w:rsidR="00A85B6F" w14:paraId="138DE527" w14:textId="77777777" w:rsidTr="00142F58">
      <w:sdt>
        <w:sdtPr>
          <w:alias w:val="Your Name:"/>
          <w:tag w:val="Your Name:"/>
          <w:id w:val="-1685667604"/>
          <w:placeholder>
            <w:docPart w:val="CBA59CC5C830AC4097C4595CEA1A53B2"/>
          </w:placeholder>
          <w:dataBinding w:prefixMappings="xmlns:ns0='http://purl.org/dc/elements/1.1/' xmlns:ns1='http://schemas.openxmlformats.org/package/2006/metadata/core-properties' " w:xpath="/ns1:coreProperties[1]/ns0:creator[1]" w:storeItemID="{6C3C8BC8-F283-45AE-878A-BAB7291924A1}"/>
          <w15:appearance w15:val="hidden"/>
          <w:text/>
        </w:sdtPr>
        <w:sdtContent>
          <w:tc>
            <w:tcPr>
              <w:tcW w:w="9340" w:type="dxa"/>
              <w:tcBorders>
                <w:bottom w:val="single" w:sz="12" w:space="0" w:color="FFD556" w:themeColor="accent1"/>
              </w:tcBorders>
            </w:tcPr>
            <w:p w14:paraId="46BE74A6" w14:textId="1A41779F" w:rsidR="00A85B6F" w:rsidRDefault="005F0456" w:rsidP="00B56F21">
              <w:pPr>
                <w:pStyle w:val="Heading1"/>
              </w:pPr>
              <w:r>
                <w:t>Instant Messaging App</w:t>
              </w:r>
            </w:p>
          </w:tc>
        </w:sdtContent>
      </w:sdt>
    </w:tr>
    <w:tr w:rsidR="00142F58" w14:paraId="2A8D65A3" w14:textId="77777777" w:rsidTr="00142F58">
      <w:trPr>
        <w:trHeight w:hRule="exact" w:val="72"/>
      </w:trPr>
      <w:tc>
        <w:tcPr>
          <w:tcW w:w="9340" w:type="dxa"/>
          <w:tcBorders>
            <w:left w:val="nil"/>
            <w:bottom w:val="nil"/>
            <w:right w:val="nil"/>
          </w:tcBorders>
          <w:tcMar>
            <w:top w:w="0" w:type="dxa"/>
            <w:left w:w="0" w:type="dxa"/>
            <w:bottom w:w="0" w:type="dxa"/>
            <w:right w:w="0" w:type="dxa"/>
          </w:tcMar>
        </w:tcPr>
        <w:p w14:paraId="459CC70F" w14:textId="77777777" w:rsidR="00142F58" w:rsidRDefault="00142F58" w:rsidP="00142F58"/>
      </w:tc>
    </w:tr>
  </w:tbl>
  <w:p w14:paraId="0D80FA3B" w14:textId="77777777" w:rsidR="00BD5EFB" w:rsidRDefault="00BD5EF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40C88"/>
    <w:multiLevelType w:val="hybridMultilevel"/>
    <w:tmpl w:val="5A086F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3690E"/>
    <w:multiLevelType w:val="multilevel"/>
    <w:tmpl w:val="0FE40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C266A5A"/>
    <w:multiLevelType w:val="multilevel"/>
    <w:tmpl w:val="BC324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BC779D"/>
    <w:multiLevelType w:val="multilevel"/>
    <w:tmpl w:val="280EEE54"/>
    <w:lvl w:ilvl="0">
      <w:start w:val="5"/>
      <w:numFmt w:val="decimal"/>
      <w:lvlText w:val="%1"/>
      <w:lvlJc w:val="left"/>
      <w:pPr>
        <w:ind w:left="380" w:hanging="380"/>
      </w:pPr>
      <w:rPr>
        <w:rFonts w:hint="default"/>
      </w:rPr>
    </w:lvl>
    <w:lvl w:ilvl="1">
      <w:start w:val="5"/>
      <w:numFmt w:val="decimal"/>
      <w:lvlText w:val="%1.%2"/>
      <w:lvlJc w:val="left"/>
      <w:pPr>
        <w:ind w:left="960" w:hanging="720"/>
      </w:pPr>
      <w:rPr>
        <w:rFonts w:hint="default"/>
      </w:rPr>
    </w:lvl>
    <w:lvl w:ilvl="2">
      <w:start w:val="1"/>
      <w:numFmt w:val="decimal"/>
      <w:lvlText w:val="%1.%2.%3"/>
      <w:lvlJc w:val="left"/>
      <w:pPr>
        <w:ind w:left="1560" w:hanging="108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400" w:hanging="1440"/>
      </w:pPr>
      <w:rPr>
        <w:rFonts w:hint="default"/>
      </w:rPr>
    </w:lvl>
    <w:lvl w:ilvl="5">
      <w:start w:val="1"/>
      <w:numFmt w:val="decimal"/>
      <w:lvlText w:val="%1.%2.%3.%4.%5.%6"/>
      <w:lvlJc w:val="left"/>
      <w:pPr>
        <w:ind w:left="3000" w:hanging="1800"/>
      </w:pPr>
      <w:rPr>
        <w:rFonts w:hint="default"/>
      </w:rPr>
    </w:lvl>
    <w:lvl w:ilvl="6">
      <w:start w:val="1"/>
      <w:numFmt w:val="decimal"/>
      <w:lvlText w:val="%1.%2.%3.%4.%5.%6.%7"/>
      <w:lvlJc w:val="left"/>
      <w:pPr>
        <w:ind w:left="3600" w:hanging="2160"/>
      </w:pPr>
      <w:rPr>
        <w:rFonts w:hint="default"/>
      </w:rPr>
    </w:lvl>
    <w:lvl w:ilvl="7">
      <w:start w:val="1"/>
      <w:numFmt w:val="decimal"/>
      <w:lvlText w:val="%1.%2.%3.%4.%5.%6.%7.%8"/>
      <w:lvlJc w:val="left"/>
      <w:pPr>
        <w:ind w:left="3840" w:hanging="2160"/>
      </w:pPr>
      <w:rPr>
        <w:rFonts w:hint="default"/>
      </w:rPr>
    </w:lvl>
    <w:lvl w:ilvl="8">
      <w:start w:val="1"/>
      <w:numFmt w:val="decimal"/>
      <w:lvlText w:val="%1.%2.%3.%4.%5.%6.%7.%8.%9"/>
      <w:lvlJc w:val="left"/>
      <w:pPr>
        <w:ind w:left="4440" w:hanging="2520"/>
      </w:pPr>
      <w:rPr>
        <w:rFonts w:hint="default"/>
      </w:rPr>
    </w:lvl>
  </w:abstractNum>
  <w:abstractNum w:abstractNumId="4" w15:restartNumberingAfterBreak="0">
    <w:nsid w:val="50FB620E"/>
    <w:multiLevelType w:val="multilevel"/>
    <w:tmpl w:val="FA366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4EF4344"/>
    <w:multiLevelType w:val="hybridMultilevel"/>
    <w:tmpl w:val="B9242B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21249618">
    <w:abstractNumId w:val="2"/>
  </w:num>
  <w:num w:numId="2" w16cid:durableId="1890721939">
    <w:abstractNumId w:val="1"/>
  </w:num>
  <w:num w:numId="3" w16cid:durableId="1037899005">
    <w:abstractNumId w:val="4"/>
  </w:num>
  <w:num w:numId="4" w16cid:durableId="980772554">
    <w:abstractNumId w:val="0"/>
  </w:num>
  <w:num w:numId="5" w16cid:durableId="148716120">
    <w:abstractNumId w:val="5"/>
  </w:num>
  <w:num w:numId="6" w16cid:durableId="11820122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5"/>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43D"/>
    <w:rsid w:val="000243D1"/>
    <w:rsid w:val="00050011"/>
    <w:rsid w:val="00057F04"/>
    <w:rsid w:val="00087C06"/>
    <w:rsid w:val="000A378C"/>
    <w:rsid w:val="000A7C91"/>
    <w:rsid w:val="000B3C90"/>
    <w:rsid w:val="0010042F"/>
    <w:rsid w:val="00135C2C"/>
    <w:rsid w:val="00142F58"/>
    <w:rsid w:val="00145C58"/>
    <w:rsid w:val="00153ED4"/>
    <w:rsid w:val="00184664"/>
    <w:rsid w:val="001B4411"/>
    <w:rsid w:val="001F0CFC"/>
    <w:rsid w:val="001F60D3"/>
    <w:rsid w:val="0023092A"/>
    <w:rsid w:val="002313E6"/>
    <w:rsid w:val="00231527"/>
    <w:rsid w:val="00243262"/>
    <w:rsid w:val="0027115C"/>
    <w:rsid w:val="00293B83"/>
    <w:rsid w:val="002E055A"/>
    <w:rsid w:val="00302C3C"/>
    <w:rsid w:val="003364AB"/>
    <w:rsid w:val="00362C4A"/>
    <w:rsid w:val="00390414"/>
    <w:rsid w:val="003B5B09"/>
    <w:rsid w:val="003E1711"/>
    <w:rsid w:val="00434F46"/>
    <w:rsid w:val="0045425A"/>
    <w:rsid w:val="00454631"/>
    <w:rsid w:val="00463A38"/>
    <w:rsid w:val="004670DD"/>
    <w:rsid w:val="0048346B"/>
    <w:rsid w:val="004D02F5"/>
    <w:rsid w:val="004E4CA5"/>
    <w:rsid w:val="00502D70"/>
    <w:rsid w:val="00510920"/>
    <w:rsid w:val="005B0E81"/>
    <w:rsid w:val="005E1B34"/>
    <w:rsid w:val="005F0456"/>
    <w:rsid w:val="00630D36"/>
    <w:rsid w:val="006337E6"/>
    <w:rsid w:val="00676F0B"/>
    <w:rsid w:val="006A3CE7"/>
    <w:rsid w:val="006C6DEF"/>
    <w:rsid w:val="006E6DC7"/>
    <w:rsid w:val="006F1734"/>
    <w:rsid w:val="006F57E0"/>
    <w:rsid w:val="00721C86"/>
    <w:rsid w:val="0074106B"/>
    <w:rsid w:val="00781D13"/>
    <w:rsid w:val="00783C41"/>
    <w:rsid w:val="007870CF"/>
    <w:rsid w:val="00787503"/>
    <w:rsid w:val="007E7032"/>
    <w:rsid w:val="008100A7"/>
    <w:rsid w:val="00833359"/>
    <w:rsid w:val="008418C2"/>
    <w:rsid w:val="00853CE2"/>
    <w:rsid w:val="00860491"/>
    <w:rsid w:val="00887A77"/>
    <w:rsid w:val="00892FAA"/>
    <w:rsid w:val="008B2920"/>
    <w:rsid w:val="008B2DF7"/>
    <w:rsid w:val="008E1767"/>
    <w:rsid w:val="008E62A9"/>
    <w:rsid w:val="009039F1"/>
    <w:rsid w:val="009244EC"/>
    <w:rsid w:val="00991889"/>
    <w:rsid w:val="009A3F95"/>
    <w:rsid w:val="00A213B1"/>
    <w:rsid w:val="00A21CC8"/>
    <w:rsid w:val="00A448C1"/>
    <w:rsid w:val="00A50A33"/>
    <w:rsid w:val="00A85B6F"/>
    <w:rsid w:val="00AA3476"/>
    <w:rsid w:val="00AA6B7B"/>
    <w:rsid w:val="00AB1351"/>
    <w:rsid w:val="00AB540C"/>
    <w:rsid w:val="00AC3F90"/>
    <w:rsid w:val="00AC5D83"/>
    <w:rsid w:val="00AD2BF6"/>
    <w:rsid w:val="00B41780"/>
    <w:rsid w:val="00B56F21"/>
    <w:rsid w:val="00B67DB0"/>
    <w:rsid w:val="00B94146"/>
    <w:rsid w:val="00B975B9"/>
    <w:rsid w:val="00BC6ACF"/>
    <w:rsid w:val="00BD5EFB"/>
    <w:rsid w:val="00C35EFB"/>
    <w:rsid w:val="00C73037"/>
    <w:rsid w:val="00CC5BDA"/>
    <w:rsid w:val="00CD4C3F"/>
    <w:rsid w:val="00CD7978"/>
    <w:rsid w:val="00D2689C"/>
    <w:rsid w:val="00D35778"/>
    <w:rsid w:val="00D61B16"/>
    <w:rsid w:val="00DD7437"/>
    <w:rsid w:val="00DF6A6F"/>
    <w:rsid w:val="00E20402"/>
    <w:rsid w:val="00E43AE4"/>
    <w:rsid w:val="00E7158F"/>
    <w:rsid w:val="00E928A3"/>
    <w:rsid w:val="00E94DC1"/>
    <w:rsid w:val="00EC668F"/>
    <w:rsid w:val="00F22EFF"/>
    <w:rsid w:val="00F3743D"/>
    <w:rsid w:val="00F67FBA"/>
    <w:rsid w:val="00F879CE"/>
    <w:rsid w:val="00FB4333"/>
    <w:rsid w:val="00FE1639"/>
    <w:rsid w:val="00FF66AB"/>
    <w:rsid w:val="00FF7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08561F"/>
  <w15:chartTrackingRefBased/>
  <w15:docId w15:val="{7A56027E-51B4-414C-86C2-88827F14D6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636A6B" w:themeColor="text2"/>
        <w:lang w:val="en-US" w:eastAsia="en-US" w:bidi="ar-SA"/>
      </w:rPr>
    </w:rPrDefault>
    <w:pPrDefault>
      <w:pPr>
        <w:spacing w:after="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iPriority="13" w:unhideWhenUsed="1" w:qFormat="1"/>
    <w:lsdException w:name="Signature" w:semiHidden="1" w:uiPriority="12"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iPriority="12" w:unhideWhenUsed="1" w:qFormat="1"/>
    <w:lsdException w:name="Date" w:semiHidden="1" w:uiPriority="1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10"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4631"/>
  </w:style>
  <w:style w:type="paragraph" w:styleId="Heading1">
    <w:name w:val="heading 1"/>
    <w:basedOn w:val="Normal"/>
    <w:link w:val="Heading1Char"/>
    <w:uiPriority w:val="9"/>
    <w:qFormat/>
    <w:rsid w:val="00CD7978"/>
    <w:pPr>
      <w:keepNext/>
      <w:keepLines/>
      <w:spacing w:after="0"/>
      <w:jc w:val="center"/>
      <w:outlineLvl w:val="0"/>
    </w:pPr>
    <w:rPr>
      <w:rFonts w:asciiTheme="majorHAnsi" w:eastAsiaTheme="majorEastAsia" w:hAnsiTheme="majorHAnsi" w:cstheme="majorBidi"/>
      <w:caps/>
      <w:color w:val="404040" w:themeColor="text1" w:themeTint="BF"/>
      <w:spacing w:val="80"/>
      <w:sz w:val="46"/>
      <w:szCs w:val="32"/>
    </w:rPr>
  </w:style>
  <w:style w:type="paragraph" w:styleId="Heading2">
    <w:name w:val="heading 2"/>
    <w:basedOn w:val="Normal"/>
    <w:link w:val="Heading2Char"/>
    <w:uiPriority w:val="9"/>
    <w:unhideWhenUsed/>
    <w:qFormat/>
    <w:rsid w:val="00A50A33"/>
    <w:pPr>
      <w:keepNext/>
      <w:keepLines/>
      <w:spacing w:before="840"/>
      <w:contextualSpacing/>
      <w:jc w:val="center"/>
      <w:outlineLvl w:val="1"/>
    </w:pPr>
    <w:rPr>
      <w:rFonts w:asciiTheme="majorHAnsi" w:eastAsiaTheme="majorEastAsia" w:hAnsiTheme="majorHAnsi" w:cstheme="majorBidi"/>
      <w:caps/>
      <w:spacing w:val="50"/>
      <w:sz w:val="26"/>
      <w:szCs w:val="26"/>
    </w:rPr>
  </w:style>
  <w:style w:type="paragraph" w:styleId="Heading3">
    <w:name w:val="heading 3"/>
    <w:basedOn w:val="Normal"/>
    <w:link w:val="Heading3Char"/>
    <w:uiPriority w:val="9"/>
    <w:unhideWhenUsed/>
    <w:qFormat/>
    <w:rsid w:val="003B5B09"/>
    <w:pPr>
      <w:keepNext/>
      <w:keepLines/>
      <w:contextualSpacing/>
      <w:jc w:val="center"/>
      <w:outlineLvl w:val="2"/>
    </w:pPr>
    <w:rPr>
      <w:rFonts w:asciiTheme="majorHAnsi" w:eastAsiaTheme="majorEastAsia" w:hAnsiTheme="majorHAnsi" w:cstheme="majorBidi"/>
      <w:b/>
      <w:szCs w:val="24"/>
    </w:rPr>
  </w:style>
  <w:style w:type="paragraph" w:styleId="Heading4">
    <w:name w:val="heading 4"/>
    <w:basedOn w:val="Normal"/>
    <w:next w:val="Normal"/>
    <w:link w:val="Heading4Char"/>
    <w:uiPriority w:val="9"/>
    <w:semiHidden/>
    <w:unhideWhenUsed/>
    <w:qFormat/>
    <w:rsid w:val="004E4CA5"/>
    <w:pPr>
      <w:keepNext/>
      <w:keepLines/>
      <w:spacing w:before="40" w:after="0"/>
      <w:outlineLvl w:val="3"/>
    </w:pPr>
    <w:rPr>
      <w:rFonts w:asciiTheme="majorHAnsi" w:eastAsiaTheme="majorEastAsia" w:hAnsiTheme="majorHAnsi" w:cstheme="majorBidi"/>
      <w:i/>
      <w:iCs/>
      <w:color w:val="FFBF00" w:themeColor="accent1" w:themeShade="BF"/>
    </w:rPr>
  </w:style>
  <w:style w:type="paragraph" w:styleId="Heading5">
    <w:name w:val="heading 5"/>
    <w:basedOn w:val="Normal"/>
    <w:next w:val="Normal"/>
    <w:link w:val="Heading5Char"/>
    <w:uiPriority w:val="9"/>
    <w:semiHidden/>
    <w:unhideWhenUsed/>
    <w:qFormat/>
    <w:rsid w:val="004E4CA5"/>
    <w:pPr>
      <w:keepNext/>
      <w:keepLines/>
      <w:spacing w:before="40" w:after="0"/>
      <w:outlineLvl w:val="4"/>
    </w:pPr>
    <w:rPr>
      <w:rFonts w:asciiTheme="majorHAnsi" w:eastAsiaTheme="majorEastAsia" w:hAnsiTheme="majorHAnsi" w:cstheme="majorBidi"/>
      <w:color w:val="FFBF00"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A37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CD7978"/>
    <w:rPr>
      <w:rFonts w:asciiTheme="majorHAnsi" w:eastAsiaTheme="majorEastAsia" w:hAnsiTheme="majorHAnsi" w:cstheme="majorBidi"/>
      <w:caps/>
      <w:color w:val="404040" w:themeColor="text1" w:themeTint="BF"/>
      <w:spacing w:val="80"/>
      <w:sz w:val="46"/>
      <w:szCs w:val="32"/>
    </w:rPr>
  </w:style>
  <w:style w:type="character" w:customStyle="1" w:styleId="Heading2Char">
    <w:name w:val="Heading 2 Char"/>
    <w:basedOn w:val="DefaultParagraphFont"/>
    <w:link w:val="Heading2"/>
    <w:uiPriority w:val="9"/>
    <w:rsid w:val="00A50A33"/>
    <w:rPr>
      <w:rFonts w:asciiTheme="majorHAnsi" w:eastAsiaTheme="majorEastAsia" w:hAnsiTheme="majorHAnsi" w:cstheme="majorBidi"/>
      <w:caps/>
      <w:spacing w:val="50"/>
      <w:sz w:val="26"/>
      <w:szCs w:val="26"/>
    </w:rPr>
  </w:style>
  <w:style w:type="character" w:customStyle="1" w:styleId="Heading3Char">
    <w:name w:val="Heading 3 Char"/>
    <w:basedOn w:val="DefaultParagraphFont"/>
    <w:link w:val="Heading3"/>
    <w:uiPriority w:val="9"/>
    <w:rsid w:val="003B5B09"/>
    <w:rPr>
      <w:rFonts w:asciiTheme="majorHAnsi" w:eastAsiaTheme="majorEastAsia" w:hAnsiTheme="majorHAnsi" w:cstheme="majorBidi"/>
      <w:b/>
      <w:szCs w:val="24"/>
    </w:rPr>
  </w:style>
  <w:style w:type="paragraph" w:styleId="Header">
    <w:name w:val="header"/>
    <w:basedOn w:val="Normal"/>
    <w:link w:val="HeaderChar"/>
    <w:uiPriority w:val="99"/>
    <w:unhideWhenUsed/>
    <w:rsid w:val="00A85B6F"/>
    <w:pPr>
      <w:spacing w:after="0" w:line="240" w:lineRule="auto"/>
    </w:pPr>
  </w:style>
  <w:style w:type="character" w:customStyle="1" w:styleId="HeaderChar">
    <w:name w:val="Header Char"/>
    <w:basedOn w:val="DefaultParagraphFont"/>
    <w:link w:val="Header"/>
    <w:uiPriority w:val="99"/>
    <w:rsid w:val="00A85B6F"/>
  </w:style>
  <w:style w:type="paragraph" w:styleId="Footer">
    <w:name w:val="footer"/>
    <w:basedOn w:val="Normal"/>
    <w:link w:val="FooterChar"/>
    <w:uiPriority w:val="99"/>
    <w:unhideWhenUsed/>
    <w:rsid w:val="00510920"/>
    <w:pPr>
      <w:spacing w:after="0" w:line="240" w:lineRule="auto"/>
    </w:pPr>
  </w:style>
  <w:style w:type="character" w:customStyle="1" w:styleId="FooterChar">
    <w:name w:val="Footer Char"/>
    <w:basedOn w:val="DefaultParagraphFont"/>
    <w:link w:val="Footer"/>
    <w:uiPriority w:val="99"/>
    <w:rsid w:val="00510920"/>
  </w:style>
  <w:style w:type="character" w:customStyle="1" w:styleId="Heading4Char">
    <w:name w:val="Heading 4 Char"/>
    <w:basedOn w:val="DefaultParagraphFont"/>
    <w:link w:val="Heading4"/>
    <w:uiPriority w:val="9"/>
    <w:semiHidden/>
    <w:rsid w:val="004E4CA5"/>
    <w:rPr>
      <w:rFonts w:asciiTheme="majorHAnsi" w:eastAsiaTheme="majorEastAsia" w:hAnsiTheme="majorHAnsi" w:cstheme="majorBidi"/>
      <w:i/>
      <w:iCs/>
      <w:color w:val="FFBF00" w:themeColor="accent1" w:themeShade="BF"/>
    </w:rPr>
  </w:style>
  <w:style w:type="character" w:customStyle="1" w:styleId="Heading5Char">
    <w:name w:val="Heading 5 Char"/>
    <w:basedOn w:val="DefaultParagraphFont"/>
    <w:link w:val="Heading5"/>
    <w:uiPriority w:val="9"/>
    <w:semiHidden/>
    <w:rsid w:val="004E4CA5"/>
    <w:rPr>
      <w:rFonts w:asciiTheme="majorHAnsi" w:eastAsiaTheme="majorEastAsia" w:hAnsiTheme="majorHAnsi" w:cstheme="majorBidi"/>
      <w:color w:val="FFBF00" w:themeColor="accent1" w:themeShade="BF"/>
    </w:rPr>
  </w:style>
  <w:style w:type="character" w:styleId="PlaceholderText">
    <w:name w:val="Placeholder Text"/>
    <w:basedOn w:val="DefaultParagraphFont"/>
    <w:uiPriority w:val="99"/>
    <w:semiHidden/>
    <w:rsid w:val="004E4CA5"/>
    <w:rPr>
      <w:color w:val="808080"/>
    </w:rPr>
  </w:style>
  <w:style w:type="paragraph" w:styleId="NoSpacing">
    <w:name w:val="No Spacing"/>
    <w:uiPriority w:val="98"/>
    <w:qFormat/>
    <w:rsid w:val="00F879CE"/>
    <w:pPr>
      <w:spacing w:after="0" w:line="240" w:lineRule="auto"/>
    </w:pPr>
  </w:style>
  <w:style w:type="paragraph" w:styleId="BalloonText">
    <w:name w:val="Balloon Text"/>
    <w:basedOn w:val="Normal"/>
    <w:link w:val="BalloonTextChar"/>
    <w:uiPriority w:val="99"/>
    <w:semiHidden/>
    <w:unhideWhenUsed/>
    <w:rsid w:val="00E928A3"/>
    <w:pPr>
      <w:spacing w:after="0"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E928A3"/>
    <w:rPr>
      <w:rFonts w:ascii="Segoe UI" w:hAnsi="Segoe UI" w:cs="Segoe UI"/>
    </w:rPr>
  </w:style>
  <w:style w:type="character" w:styleId="CommentReference">
    <w:name w:val="annotation reference"/>
    <w:basedOn w:val="DefaultParagraphFont"/>
    <w:uiPriority w:val="99"/>
    <w:semiHidden/>
    <w:unhideWhenUsed/>
    <w:rsid w:val="00390414"/>
    <w:rPr>
      <w:sz w:val="16"/>
      <w:szCs w:val="16"/>
    </w:rPr>
  </w:style>
  <w:style w:type="paragraph" w:styleId="CommentText">
    <w:name w:val="annotation text"/>
    <w:basedOn w:val="Normal"/>
    <w:link w:val="CommentTextChar"/>
    <w:uiPriority w:val="99"/>
    <w:semiHidden/>
    <w:unhideWhenUsed/>
    <w:rsid w:val="00390414"/>
    <w:pPr>
      <w:spacing w:line="240" w:lineRule="auto"/>
    </w:pPr>
  </w:style>
  <w:style w:type="character" w:customStyle="1" w:styleId="CommentTextChar">
    <w:name w:val="Comment Text Char"/>
    <w:basedOn w:val="DefaultParagraphFont"/>
    <w:link w:val="CommentText"/>
    <w:uiPriority w:val="99"/>
    <w:semiHidden/>
    <w:rsid w:val="00390414"/>
    <w:rPr>
      <w:sz w:val="20"/>
      <w:szCs w:val="20"/>
    </w:rPr>
  </w:style>
  <w:style w:type="paragraph" w:styleId="CommentSubject">
    <w:name w:val="annotation subject"/>
    <w:basedOn w:val="CommentText"/>
    <w:next w:val="CommentText"/>
    <w:link w:val="CommentSubjectChar"/>
    <w:uiPriority w:val="99"/>
    <w:semiHidden/>
    <w:unhideWhenUsed/>
    <w:rsid w:val="00390414"/>
    <w:rPr>
      <w:b/>
      <w:bCs/>
    </w:rPr>
  </w:style>
  <w:style w:type="character" w:customStyle="1" w:styleId="CommentSubjectChar">
    <w:name w:val="Comment Subject Char"/>
    <w:basedOn w:val="CommentTextChar"/>
    <w:link w:val="CommentSubject"/>
    <w:uiPriority w:val="99"/>
    <w:semiHidden/>
    <w:rsid w:val="00390414"/>
    <w:rPr>
      <w:b/>
      <w:bCs/>
      <w:sz w:val="20"/>
      <w:szCs w:val="20"/>
    </w:rPr>
  </w:style>
  <w:style w:type="paragraph" w:styleId="Salutation">
    <w:name w:val="Salutation"/>
    <w:basedOn w:val="Normal"/>
    <w:next w:val="Normal"/>
    <w:link w:val="SalutationChar"/>
    <w:uiPriority w:val="12"/>
    <w:qFormat/>
    <w:rsid w:val="00362C4A"/>
    <w:pPr>
      <w:spacing w:after="120"/>
    </w:pPr>
  </w:style>
  <w:style w:type="character" w:customStyle="1" w:styleId="SalutationChar">
    <w:name w:val="Salutation Char"/>
    <w:basedOn w:val="DefaultParagraphFont"/>
    <w:link w:val="Salutation"/>
    <w:uiPriority w:val="12"/>
    <w:rsid w:val="00362C4A"/>
  </w:style>
  <w:style w:type="paragraph" w:styleId="Closing">
    <w:name w:val="Closing"/>
    <w:basedOn w:val="Normal"/>
    <w:next w:val="Signature"/>
    <w:link w:val="ClosingChar"/>
    <w:uiPriority w:val="13"/>
    <w:qFormat/>
    <w:rsid w:val="00362C4A"/>
    <w:pPr>
      <w:spacing w:before="360" w:after="120"/>
      <w:contextualSpacing/>
    </w:pPr>
  </w:style>
  <w:style w:type="character" w:customStyle="1" w:styleId="ClosingChar">
    <w:name w:val="Closing Char"/>
    <w:basedOn w:val="DefaultParagraphFont"/>
    <w:link w:val="Closing"/>
    <w:uiPriority w:val="13"/>
    <w:rsid w:val="00B56F21"/>
  </w:style>
  <w:style w:type="paragraph" w:styleId="Signature">
    <w:name w:val="Signature"/>
    <w:basedOn w:val="Normal"/>
    <w:next w:val="Normal"/>
    <w:link w:val="SignatureChar"/>
    <w:uiPriority w:val="14"/>
    <w:qFormat/>
    <w:rsid w:val="00362C4A"/>
    <w:pPr>
      <w:spacing w:after="120" w:line="240" w:lineRule="auto"/>
    </w:pPr>
  </w:style>
  <w:style w:type="character" w:customStyle="1" w:styleId="SignatureChar">
    <w:name w:val="Signature Char"/>
    <w:basedOn w:val="DefaultParagraphFont"/>
    <w:link w:val="Signature"/>
    <w:uiPriority w:val="14"/>
    <w:rsid w:val="00B56F21"/>
  </w:style>
  <w:style w:type="paragraph" w:styleId="Date">
    <w:name w:val="Date"/>
    <w:basedOn w:val="Normal"/>
    <w:next w:val="Normal"/>
    <w:link w:val="DateChar"/>
    <w:uiPriority w:val="11"/>
    <w:qFormat/>
    <w:rsid w:val="00362C4A"/>
    <w:pPr>
      <w:spacing w:after="560"/>
    </w:pPr>
  </w:style>
  <w:style w:type="character" w:customStyle="1" w:styleId="DateChar">
    <w:name w:val="Date Char"/>
    <w:basedOn w:val="DefaultParagraphFont"/>
    <w:link w:val="Date"/>
    <w:uiPriority w:val="11"/>
    <w:rsid w:val="00362C4A"/>
  </w:style>
  <w:style w:type="paragraph" w:styleId="Title">
    <w:name w:val="Title"/>
    <w:basedOn w:val="Normal"/>
    <w:next w:val="Normal"/>
    <w:link w:val="TitleChar"/>
    <w:uiPriority w:val="10"/>
    <w:semiHidden/>
    <w:unhideWhenUsed/>
    <w:qFormat/>
    <w:rsid w:val="00B56F21"/>
    <w:pPr>
      <w:spacing w:after="0" w:line="240" w:lineRule="auto"/>
      <w:contextualSpacing/>
    </w:pPr>
    <w:rPr>
      <w:rFonts w:asciiTheme="majorHAnsi" w:eastAsiaTheme="majorEastAsia" w:hAnsiTheme="majorHAnsi" w:cstheme="majorBidi"/>
      <w:color w:val="auto"/>
      <w:kern w:val="28"/>
      <w:sz w:val="56"/>
      <w:szCs w:val="56"/>
    </w:rPr>
  </w:style>
  <w:style w:type="character" w:customStyle="1" w:styleId="TitleChar">
    <w:name w:val="Title Char"/>
    <w:basedOn w:val="DefaultParagraphFont"/>
    <w:link w:val="Title"/>
    <w:uiPriority w:val="10"/>
    <w:semiHidden/>
    <w:rsid w:val="00B56F21"/>
    <w:rPr>
      <w:rFonts w:asciiTheme="majorHAnsi" w:eastAsiaTheme="majorEastAsia" w:hAnsiTheme="majorHAnsi" w:cstheme="majorBidi"/>
      <w:color w:val="auto"/>
      <w:kern w:val="28"/>
      <w:sz w:val="56"/>
      <w:szCs w:val="56"/>
    </w:rPr>
  </w:style>
  <w:style w:type="paragraph" w:styleId="Subtitle">
    <w:name w:val="Subtitle"/>
    <w:basedOn w:val="Normal"/>
    <w:next w:val="Normal"/>
    <w:link w:val="SubtitleChar"/>
    <w:uiPriority w:val="11"/>
    <w:semiHidden/>
    <w:unhideWhenUsed/>
    <w:qFormat/>
    <w:rsid w:val="00B56F21"/>
    <w:pPr>
      <w:numPr>
        <w:ilvl w:val="1"/>
      </w:numPr>
      <w:spacing w:after="160"/>
    </w:pPr>
    <w:rPr>
      <w:rFonts w:eastAsiaTheme="minorEastAsia"/>
      <w:color w:val="5A5A5A" w:themeColor="text1" w:themeTint="A5"/>
      <w:sz w:val="22"/>
      <w:szCs w:val="22"/>
    </w:rPr>
  </w:style>
  <w:style w:type="character" w:customStyle="1" w:styleId="SubtitleChar">
    <w:name w:val="Subtitle Char"/>
    <w:basedOn w:val="DefaultParagraphFont"/>
    <w:link w:val="Subtitle"/>
    <w:uiPriority w:val="11"/>
    <w:semiHidden/>
    <w:rsid w:val="00B56F21"/>
    <w:rPr>
      <w:rFonts w:eastAsiaTheme="minorEastAsia"/>
      <w:color w:val="5A5A5A" w:themeColor="text1" w:themeTint="A5"/>
      <w:sz w:val="22"/>
      <w:szCs w:val="22"/>
    </w:rPr>
  </w:style>
  <w:style w:type="paragraph" w:styleId="NormalWeb">
    <w:name w:val="Normal (Web)"/>
    <w:basedOn w:val="Normal"/>
    <w:uiPriority w:val="99"/>
    <w:semiHidden/>
    <w:unhideWhenUsed/>
    <w:rsid w:val="008E1767"/>
    <w:rPr>
      <w:rFonts w:ascii="Times New Roman" w:hAnsi="Times New Roman" w:cs="Times New Roman"/>
      <w:sz w:val="24"/>
      <w:szCs w:val="24"/>
    </w:rPr>
  </w:style>
  <w:style w:type="table" w:styleId="GridTable5Dark">
    <w:name w:val="Grid Table 5 Dark"/>
    <w:basedOn w:val="TableNormal"/>
    <w:uiPriority w:val="50"/>
    <w:rsid w:val="00FF66AB"/>
    <w:pPr>
      <w:spacing w:after="0" w:line="240" w:lineRule="auto"/>
    </w:pPr>
    <w:rPr>
      <w:color w:val="auto"/>
      <w:kern w:val="2"/>
      <w:sz w:val="24"/>
      <w:szCs w:val="24"/>
      <w14:ligatures w14:val="standardContextu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Hyperlink">
    <w:name w:val="Hyperlink"/>
    <w:basedOn w:val="DefaultParagraphFont"/>
    <w:uiPriority w:val="99"/>
    <w:unhideWhenUsed/>
    <w:rsid w:val="005E1B34"/>
    <w:rPr>
      <w:color w:val="0563C1" w:themeColor="hyperlink"/>
      <w:u w:val="single"/>
    </w:rPr>
  </w:style>
  <w:style w:type="character" w:styleId="UnresolvedMention">
    <w:name w:val="Unresolved Mention"/>
    <w:basedOn w:val="DefaultParagraphFont"/>
    <w:uiPriority w:val="99"/>
    <w:semiHidden/>
    <w:unhideWhenUsed/>
    <w:rsid w:val="005E1B34"/>
    <w:rPr>
      <w:color w:val="605E5C"/>
      <w:shd w:val="clear" w:color="auto" w:fill="E1DFDD"/>
    </w:rPr>
  </w:style>
  <w:style w:type="character" w:styleId="FollowedHyperlink">
    <w:name w:val="FollowedHyperlink"/>
    <w:basedOn w:val="DefaultParagraphFont"/>
    <w:uiPriority w:val="99"/>
    <w:semiHidden/>
    <w:unhideWhenUsed/>
    <w:rsid w:val="00CC5BDA"/>
    <w:rPr>
      <w:color w:val="954F72" w:themeColor="followedHyperlink"/>
      <w:u w:val="single"/>
    </w:rPr>
  </w:style>
  <w:style w:type="paragraph" w:styleId="ListParagraph">
    <w:name w:val="List Paragraph"/>
    <w:basedOn w:val="Normal"/>
    <w:uiPriority w:val="34"/>
    <w:unhideWhenUsed/>
    <w:qFormat/>
    <w:rsid w:val="009A3F9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1994316">
      <w:bodyDiv w:val="1"/>
      <w:marLeft w:val="0"/>
      <w:marRight w:val="0"/>
      <w:marTop w:val="0"/>
      <w:marBottom w:val="0"/>
      <w:divBdr>
        <w:top w:val="none" w:sz="0" w:space="0" w:color="auto"/>
        <w:left w:val="none" w:sz="0" w:space="0" w:color="auto"/>
        <w:bottom w:val="none" w:sz="0" w:space="0" w:color="auto"/>
        <w:right w:val="none" w:sz="0" w:space="0" w:color="auto"/>
      </w:divBdr>
    </w:div>
    <w:div w:id="174223933">
      <w:bodyDiv w:val="1"/>
      <w:marLeft w:val="0"/>
      <w:marRight w:val="0"/>
      <w:marTop w:val="0"/>
      <w:marBottom w:val="0"/>
      <w:divBdr>
        <w:top w:val="none" w:sz="0" w:space="0" w:color="auto"/>
        <w:left w:val="none" w:sz="0" w:space="0" w:color="auto"/>
        <w:bottom w:val="none" w:sz="0" w:space="0" w:color="auto"/>
        <w:right w:val="none" w:sz="0" w:space="0" w:color="auto"/>
      </w:divBdr>
    </w:div>
    <w:div w:id="177895149">
      <w:bodyDiv w:val="1"/>
      <w:marLeft w:val="0"/>
      <w:marRight w:val="0"/>
      <w:marTop w:val="0"/>
      <w:marBottom w:val="0"/>
      <w:divBdr>
        <w:top w:val="none" w:sz="0" w:space="0" w:color="auto"/>
        <w:left w:val="none" w:sz="0" w:space="0" w:color="auto"/>
        <w:bottom w:val="none" w:sz="0" w:space="0" w:color="auto"/>
        <w:right w:val="none" w:sz="0" w:space="0" w:color="auto"/>
      </w:divBdr>
    </w:div>
    <w:div w:id="359628100">
      <w:bodyDiv w:val="1"/>
      <w:marLeft w:val="0"/>
      <w:marRight w:val="0"/>
      <w:marTop w:val="0"/>
      <w:marBottom w:val="0"/>
      <w:divBdr>
        <w:top w:val="none" w:sz="0" w:space="0" w:color="auto"/>
        <w:left w:val="none" w:sz="0" w:space="0" w:color="auto"/>
        <w:bottom w:val="none" w:sz="0" w:space="0" w:color="auto"/>
        <w:right w:val="none" w:sz="0" w:space="0" w:color="auto"/>
      </w:divBdr>
    </w:div>
    <w:div w:id="919752906">
      <w:bodyDiv w:val="1"/>
      <w:marLeft w:val="0"/>
      <w:marRight w:val="0"/>
      <w:marTop w:val="0"/>
      <w:marBottom w:val="0"/>
      <w:divBdr>
        <w:top w:val="none" w:sz="0" w:space="0" w:color="auto"/>
        <w:left w:val="none" w:sz="0" w:space="0" w:color="auto"/>
        <w:bottom w:val="none" w:sz="0" w:space="0" w:color="auto"/>
        <w:right w:val="none" w:sz="0" w:space="0" w:color="auto"/>
      </w:divBdr>
    </w:div>
    <w:div w:id="931165635">
      <w:bodyDiv w:val="1"/>
      <w:marLeft w:val="0"/>
      <w:marRight w:val="0"/>
      <w:marTop w:val="0"/>
      <w:marBottom w:val="0"/>
      <w:divBdr>
        <w:top w:val="none" w:sz="0" w:space="0" w:color="auto"/>
        <w:left w:val="none" w:sz="0" w:space="0" w:color="auto"/>
        <w:bottom w:val="none" w:sz="0" w:space="0" w:color="auto"/>
        <w:right w:val="none" w:sz="0" w:space="0" w:color="auto"/>
      </w:divBdr>
    </w:div>
    <w:div w:id="1139610015">
      <w:bodyDiv w:val="1"/>
      <w:marLeft w:val="0"/>
      <w:marRight w:val="0"/>
      <w:marTop w:val="0"/>
      <w:marBottom w:val="0"/>
      <w:divBdr>
        <w:top w:val="none" w:sz="0" w:space="0" w:color="auto"/>
        <w:left w:val="none" w:sz="0" w:space="0" w:color="auto"/>
        <w:bottom w:val="none" w:sz="0" w:space="0" w:color="auto"/>
        <w:right w:val="none" w:sz="0" w:space="0" w:color="auto"/>
      </w:divBdr>
    </w:div>
    <w:div w:id="1230657356">
      <w:bodyDiv w:val="1"/>
      <w:marLeft w:val="0"/>
      <w:marRight w:val="0"/>
      <w:marTop w:val="0"/>
      <w:marBottom w:val="0"/>
      <w:divBdr>
        <w:top w:val="none" w:sz="0" w:space="0" w:color="auto"/>
        <w:left w:val="none" w:sz="0" w:space="0" w:color="auto"/>
        <w:bottom w:val="none" w:sz="0" w:space="0" w:color="auto"/>
        <w:right w:val="none" w:sz="0" w:space="0" w:color="auto"/>
      </w:divBdr>
    </w:div>
    <w:div w:id="1396926002">
      <w:bodyDiv w:val="1"/>
      <w:marLeft w:val="0"/>
      <w:marRight w:val="0"/>
      <w:marTop w:val="0"/>
      <w:marBottom w:val="0"/>
      <w:divBdr>
        <w:top w:val="none" w:sz="0" w:space="0" w:color="auto"/>
        <w:left w:val="none" w:sz="0" w:space="0" w:color="auto"/>
        <w:bottom w:val="none" w:sz="0" w:space="0" w:color="auto"/>
        <w:right w:val="none" w:sz="0" w:space="0" w:color="auto"/>
      </w:divBdr>
    </w:div>
    <w:div w:id="1435706147">
      <w:bodyDiv w:val="1"/>
      <w:marLeft w:val="0"/>
      <w:marRight w:val="0"/>
      <w:marTop w:val="0"/>
      <w:marBottom w:val="0"/>
      <w:divBdr>
        <w:top w:val="none" w:sz="0" w:space="0" w:color="auto"/>
        <w:left w:val="none" w:sz="0" w:space="0" w:color="auto"/>
        <w:bottom w:val="none" w:sz="0" w:space="0" w:color="auto"/>
        <w:right w:val="none" w:sz="0" w:space="0" w:color="auto"/>
      </w:divBdr>
    </w:div>
    <w:div w:id="1587767553">
      <w:bodyDiv w:val="1"/>
      <w:marLeft w:val="0"/>
      <w:marRight w:val="0"/>
      <w:marTop w:val="0"/>
      <w:marBottom w:val="0"/>
      <w:divBdr>
        <w:top w:val="none" w:sz="0" w:space="0" w:color="auto"/>
        <w:left w:val="none" w:sz="0" w:space="0" w:color="auto"/>
        <w:bottom w:val="none" w:sz="0" w:space="0" w:color="auto"/>
        <w:right w:val="none" w:sz="0" w:space="0" w:color="auto"/>
      </w:divBdr>
    </w:div>
    <w:div w:id="1631396826">
      <w:bodyDiv w:val="1"/>
      <w:marLeft w:val="0"/>
      <w:marRight w:val="0"/>
      <w:marTop w:val="0"/>
      <w:marBottom w:val="0"/>
      <w:divBdr>
        <w:top w:val="none" w:sz="0" w:space="0" w:color="auto"/>
        <w:left w:val="none" w:sz="0" w:space="0" w:color="auto"/>
        <w:bottom w:val="none" w:sz="0" w:space="0" w:color="auto"/>
        <w:right w:val="none" w:sz="0" w:space="0" w:color="auto"/>
      </w:divBdr>
    </w:div>
    <w:div w:id="1764720388">
      <w:bodyDiv w:val="1"/>
      <w:marLeft w:val="0"/>
      <w:marRight w:val="0"/>
      <w:marTop w:val="0"/>
      <w:marBottom w:val="0"/>
      <w:divBdr>
        <w:top w:val="none" w:sz="0" w:space="0" w:color="auto"/>
        <w:left w:val="none" w:sz="0" w:space="0" w:color="auto"/>
        <w:bottom w:val="none" w:sz="0" w:space="0" w:color="auto"/>
        <w:right w:val="none" w:sz="0" w:space="0" w:color="auto"/>
      </w:divBdr>
    </w:div>
    <w:div w:id="1766417126">
      <w:bodyDiv w:val="1"/>
      <w:marLeft w:val="0"/>
      <w:marRight w:val="0"/>
      <w:marTop w:val="0"/>
      <w:marBottom w:val="0"/>
      <w:divBdr>
        <w:top w:val="none" w:sz="0" w:space="0" w:color="auto"/>
        <w:left w:val="none" w:sz="0" w:space="0" w:color="auto"/>
        <w:bottom w:val="none" w:sz="0" w:space="0" w:color="auto"/>
        <w:right w:val="none" w:sz="0" w:space="0" w:color="auto"/>
      </w:divBdr>
    </w:div>
    <w:div w:id="1805077086">
      <w:bodyDiv w:val="1"/>
      <w:marLeft w:val="0"/>
      <w:marRight w:val="0"/>
      <w:marTop w:val="0"/>
      <w:marBottom w:val="0"/>
      <w:divBdr>
        <w:top w:val="none" w:sz="0" w:space="0" w:color="auto"/>
        <w:left w:val="none" w:sz="0" w:space="0" w:color="auto"/>
        <w:bottom w:val="none" w:sz="0" w:space="0" w:color="auto"/>
        <w:right w:val="none" w:sz="0" w:space="0" w:color="auto"/>
      </w:divBdr>
    </w:div>
    <w:div w:id="2101826585">
      <w:bodyDiv w:val="1"/>
      <w:marLeft w:val="0"/>
      <w:marRight w:val="0"/>
      <w:marTop w:val="0"/>
      <w:marBottom w:val="0"/>
      <w:divBdr>
        <w:top w:val="none" w:sz="0" w:space="0" w:color="auto"/>
        <w:left w:val="none" w:sz="0" w:space="0" w:color="auto"/>
        <w:bottom w:val="none" w:sz="0" w:space="0" w:color="auto"/>
        <w:right w:val="none" w:sz="0" w:space="0" w:color="auto"/>
      </w:divBdr>
    </w:div>
    <w:div w:id="2115708961">
      <w:bodyDiv w:val="1"/>
      <w:marLeft w:val="0"/>
      <w:marRight w:val="0"/>
      <w:marTop w:val="0"/>
      <w:marBottom w:val="0"/>
      <w:divBdr>
        <w:top w:val="none" w:sz="0" w:space="0" w:color="auto"/>
        <w:left w:val="none" w:sz="0" w:space="0" w:color="auto"/>
        <w:bottom w:val="none" w:sz="0" w:space="0" w:color="auto"/>
        <w:right w:val="none" w:sz="0" w:space="0" w:color="auto"/>
      </w:divBdr>
    </w:div>
    <w:div w:id="2117554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g"/><Relationship Id="rId26" Type="http://schemas.openxmlformats.org/officeDocument/2006/relationships/hyperlink" Target="https://github.com/FloreaIoanaCristina/Mobile_Messaging_App_FE/blob/main/lib/conversation_page.dart" TargetMode="External"/><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hyperlink" Target="https://github.com/GunalSadic/IMBackend"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19.jpe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yperlink" Target="https://www.figma.com/design/iLll7IugfNnp3aINactIPF/Proiect-MOPS?node-id=0-1&amp;node-type=canvas&amp;t=wd9k1nyV7mkiWsPL-0"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hyperlink" Target="https://www.figma.com/design/iLll7IugfNnp3aINactIPF/Proiect-MOPS?node-id=0-1&amp;node-type=canvas&amp;t=wd9k1nyV7mkiWsPL-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hyperlink" Target="https://www.figma.com/design/iLll7IugfNnp3aINactIPF/Proiect-MOPS?node-id=0-1&amp;node-type=canvas&amp;t=wd9k1nyV7mkiWsPL-0" TargetMode="External"/><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g"/><Relationship Id="rId31" Type="http://schemas.openxmlformats.org/officeDocument/2006/relationships/hyperlink" Target="https://www.figma.com/design/iLll7IugfNnp3aINactIPF/Proiect-MOPS?node-id=0-1&amp;node-type=canvas&amp;t=wd9k1nyV7mkiWsPL-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figma.com/design/iLll7IugfNnp3aINactIPF/Proiect-MOPS?node-id=0-1&amp;node-type=canvas&amp;t=wd9k1nyV7mkiWsPL-0" TargetMode="External"/><Relationship Id="rId30" Type="http://schemas.openxmlformats.org/officeDocument/2006/relationships/hyperlink" Target="https://www.figma.com/design/iLll7IugfNnp3aINactIPF/Proiect-MOPS?node-id=0-1&amp;node-type=canvas&amp;t=wd9k1nyV7mkiWsPL-0"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russellsky/Library/Containers/com.microsoft.Word/Data/Library/Application%20Support/Microsoft/Office/16.0/DTS/en-US%7bB88C15B9-FAA3-1542-8026-FAF6484FCC6B%7d/%7b61602B24-28EF-CE4A-B7F7-B3981D1759A2%7dtf1639274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73E0A7FBD583B24A8DCD0E7508AF7A7D"/>
        <w:category>
          <w:name w:val="General"/>
          <w:gallery w:val="placeholder"/>
        </w:category>
        <w:types>
          <w:type w:val="bbPlcHdr"/>
        </w:types>
        <w:behaviors>
          <w:behavior w:val="content"/>
        </w:behaviors>
        <w:guid w:val="{6D4D8432-655A-4249-B2F0-B1D8A7ADD57D}"/>
      </w:docPartPr>
      <w:docPartBody>
        <w:p w:rsidR="00A63E72" w:rsidRDefault="00000000">
          <w:pPr>
            <w:pStyle w:val="73E0A7FBD583B24A8DCD0E7508AF7A7D"/>
          </w:pPr>
          <w:r>
            <w:t>Recipient Name</w:t>
          </w:r>
        </w:p>
      </w:docPartBody>
    </w:docPart>
    <w:docPart>
      <w:docPartPr>
        <w:name w:val="CBA59CC5C830AC4097C4595CEA1A53B2"/>
        <w:category>
          <w:name w:val="General"/>
          <w:gallery w:val="placeholder"/>
        </w:category>
        <w:types>
          <w:type w:val="bbPlcHdr"/>
        </w:types>
        <w:behaviors>
          <w:behavior w:val="content"/>
        </w:behaviors>
        <w:guid w:val="{80582E71-6E5A-3243-B2B1-249B35BAE97B}"/>
      </w:docPartPr>
      <w:docPartBody>
        <w:p w:rsidR="00A63E72" w:rsidRDefault="00000000">
          <w:pPr>
            <w:pStyle w:val="CBA59CC5C830AC4097C4595CEA1A53B2"/>
          </w:pPr>
          <w:r w:rsidRPr="00A85B6F">
            <w:t>Telephone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856"/>
    <w:rsid w:val="00087C06"/>
    <w:rsid w:val="000D2EE1"/>
    <w:rsid w:val="00145C58"/>
    <w:rsid w:val="002313E6"/>
    <w:rsid w:val="003F0856"/>
    <w:rsid w:val="006752AF"/>
    <w:rsid w:val="006767A7"/>
    <w:rsid w:val="007870CF"/>
    <w:rsid w:val="008E62A9"/>
    <w:rsid w:val="00914337"/>
    <w:rsid w:val="009509DC"/>
    <w:rsid w:val="00A63E72"/>
    <w:rsid w:val="00AD66C3"/>
    <w:rsid w:val="00FF7F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3E0A7FBD583B24A8DCD0E7508AF7A7D">
    <w:name w:val="73E0A7FBD583B24A8DCD0E7508AF7A7D"/>
  </w:style>
  <w:style w:type="paragraph" w:customStyle="1" w:styleId="CBA59CC5C830AC4097C4595CEA1A53B2">
    <w:name w:val="CBA59CC5C830AC4097C4595CEA1A53B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Custom 7">
      <a:dk1>
        <a:sysClr val="windowText" lastClr="000000"/>
      </a:dk1>
      <a:lt1>
        <a:sysClr val="window" lastClr="FFFFFF"/>
      </a:lt1>
      <a:dk2>
        <a:srgbClr val="636A6B"/>
      </a:dk2>
      <a:lt2>
        <a:srgbClr val="E7E6E6"/>
      </a:lt2>
      <a:accent1>
        <a:srgbClr val="FFD556"/>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Feyzullayev rasul, florea-ioana cristina, sadic gunal, dimitrii grec, codrescu adrian-cătălin.</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{61602B24-28EF-CE4A-B7F7-B3981D1759A2}tf16392741.dotx</Template>
  <TotalTime>139</TotalTime>
  <Pages>25</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Instant Messaging App</dc:creator>
  <cp:keywords/>
  <dc:description/>
  <cp:lastModifiedBy>Rasul Feyzullayev</cp:lastModifiedBy>
  <cp:revision>10</cp:revision>
  <cp:lastPrinted>2016-06-29T01:32:00Z</cp:lastPrinted>
  <dcterms:created xsi:type="dcterms:W3CDTF">2024-11-03T19:10:00Z</dcterms:created>
  <dcterms:modified xsi:type="dcterms:W3CDTF">2025-01-14T17:30:00Z</dcterms:modified>
</cp:coreProperties>
</file>